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57" w:type="dxa"/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907"/>
        <w:gridCol w:w="6350"/>
      </w:tblGrid>
      <w:tr w:rsidR="00E922E3" w:rsidRPr="00441225" w14:paraId="581812FD" w14:textId="77777777" w:rsidTr="006776A5">
        <w:trPr>
          <w:trHeight w:val="3150"/>
        </w:trPr>
        <w:tc>
          <w:tcPr>
            <w:tcW w:w="3907" w:type="dxa"/>
          </w:tcPr>
          <w:p w14:paraId="3F4510FC" w14:textId="2BFE3E70" w:rsidR="00E922E3" w:rsidRPr="00441225" w:rsidRDefault="00E922E3" w:rsidP="00E922E3">
            <w:pPr>
              <w:tabs>
                <w:tab w:val="left" w:pos="990"/>
              </w:tabs>
              <w:rPr>
                <w:lang w:val="en-US"/>
              </w:rPr>
            </w:pPr>
            <w:r w:rsidRPr="00441225">
              <w:rPr>
                <w:noProof/>
                <w:lang w:val="en-US" w:bidi="uk-U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B1716D9" wp14:editId="1E53CA75">
                      <wp:simplePos x="0" y="0"/>
                      <wp:positionH relativeFrom="column">
                        <wp:posOffset>55803</wp:posOffset>
                      </wp:positionH>
                      <wp:positionV relativeFrom="paragraph">
                        <wp:posOffset>80696</wp:posOffset>
                      </wp:positionV>
                      <wp:extent cx="2122805" cy="2122805"/>
                      <wp:effectExtent l="19050" t="19050" r="29845" b="29845"/>
                      <wp:wrapSquare wrapText="bothSides"/>
                      <wp:docPr id="2" name="Овал 2" title="Професійний портрет чоловіка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2AD19E" w14:textId="4941754E" w:rsidR="00E922E3" w:rsidRPr="007E2649" w:rsidRDefault="00E922E3" w:rsidP="007E2649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1716D9" id="Овал 2" o:spid="_x0000_s1026" alt="Заголовок: Професійний портрет чоловіка" style="position:absolute;margin-left:4.4pt;margin-top:6.35pt;width:167.15pt;height:16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" strokecolor="#94b6d2 [3204]" strokeweight="5pt">
                      <v:fill r:id="rId11" o:title="" recolor="t" rotate="t" type="frame"/>
                      <v:stroke joinstyle="miter"/>
                      <v:textbox>
                        <w:txbxContent>
                          <w:p w14:paraId="0B2AD19E" w14:textId="4941754E" w:rsidR="00E922E3" w:rsidRPr="007E2649" w:rsidRDefault="00E922E3" w:rsidP="007E264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  <w:p w14:paraId="57A95735" w14:textId="1608D013" w:rsidR="00E922E3" w:rsidRPr="00441225" w:rsidRDefault="00E922E3" w:rsidP="00E922E3">
            <w:pPr>
              <w:pStyle w:val="3"/>
              <w:rPr>
                <w:lang w:val="en-US"/>
              </w:rPr>
            </w:pPr>
            <w:r w:rsidRPr="00441225">
              <w:rPr>
                <w:lang w:val="en-US"/>
              </w:rPr>
              <w:t>profile</w:t>
            </w:r>
          </w:p>
          <w:p w14:paraId="168366EC" w14:textId="14802231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B</w:t>
            </w:r>
            <w:r w:rsidR="001D528E">
              <w:rPr>
                <w:lang w:val="en-US"/>
              </w:rPr>
              <w:t>orn</w:t>
            </w:r>
            <w:r w:rsidRPr="00441225">
              <w:rPr>
                <w:lang w:val="en-US"/>
              </w:rPr>
              <w:t>: 07.05.1993</w:t>
            </w:r>
          </w:p>
          <w:p w14:paraId="4A1016F8" w14:textId="47AC8742" w:rsidR="00E922E3" w:rsidRPr="00441225" w:rsidRDefault="00E922E3" w:rsidP="00E922E3">
            <w:pPr>
              <w:pStyle w:val="3"/>
              <w:rPr>
                <w:lang w:val="en-US"/>
              </w:rPr>
            </w:pPr>
            <w:r w:rsidRPr="00441225">
              <w:rPr>
                <w:lang w:val="en-US"/>
              </w:rPr>
              <w:t>Contact info</w:t>
            </w:r>
          </w:p>
          <w:p w14:paraId="664DFA83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58906C4C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Ukraine, Kyiv</w:t>
            </w:r>
          </w:p>
          <w:p w14:paraId="3797915A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4CAFF932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Phone:</w:t>
            </w:r>
          </w:p>
          <w:p w14:paraId="15F7C24B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+380997091766</w:t>
            </w:r>
          </w:p>
          <w:p w14:paraId="5CE56387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6728194B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LinkedIn: </w:t>
            </w:r>
            <w:hyperlink r:id="rId12" w:history="1">
              <w:r w:rsidRPr="00441225">
                <w:rPr>
                  <w:rStyle w:val="a8"/>
                  <w:lang w:val="en-US"/>
                </w:rPr>
                <w:t>https://www.linkedin.com/in/dmytrokurylko/</w:t>
              </w:r>
            </w:hyperlink>
          </w:p>
          <w:p w14:paraId="085F37A1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47E5C5BF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GitHub:</w:t>
            </w:r>
          </w:p>
          <w:p w14:paraId="54E01B4F" w14:textId="77777777" w:rsidR="00E922E3" w:rsidRPr="00441225" w:rsidRDefault="00156609" w:rsidP="00E922E3">
            <w:pPr>
              <w:rPr>
                <w:lang w:val="en-US"/>
              </w:rPr>
            </w:pPr>
            <w:hyperlink r:id="rId13" w:history="1">
              <w:r w:rsidR="00E922E3" w:rsidRPr="00441225">
                <w:rPr>
                  <w:rStyle w:val="a8"/>
                  <w:lang w:val="en-US"/>
                </w:rPr>
                <w:t>https://github.com/Dmytro-kur</w:t>
              </w:r>
            </w:hyperlink>
          </w:p>
          <w:p w14:paraId="34848742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5B45B57C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Facebook:</w:t>
            </w:r>
          </w:p>
          <w:p w14:paraId="1C502CF7" w14:textId="77777777" w:rsidR="00E922E3" w:rsidRPr="00441225" w:rsidRDefault="00156609" w:rsidP="00E922E3">
            <w:pPr>
              <w:rPr>
                <w:lang w:val="en-US"/>
              </w:rPr>
            </w:pPr>
            <w:hyperlink r:id="rId14" w:history="1">
              <w:r w:rsidR="00E922E3" w:rsidRPr="00441225">
                <w:rPr>
                  <w:rStyle w:val="a8"/>
                  <w:lang w:val="en-US"/>
                </w:rPr>
                <w:t>https://www.facebook.com/dima.kurylko.5</w:t>
              </w:r>
            </w:hyperlink>
          </w:p>
          <w:p w14:paraId="4AD9CE2E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20C79B5F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Telegram:</w:t>
            </w:r>
          </w:p>
          <w:p w14:paraId="24A04B21" w14:textId="77777777" w:rsidR="00E922E3" w:rsidRPr="00441225" w:rsidRDefault="00156609" w:rsidP="00E922E3">
            <w:pPr>
              <w:rPr>
                <w:lang w:val="en-US"/>
              </w:rPr>
            </w:pPr>
            <w:hyperlink r:id="rId15" w:history="1">
              <w:r w:rsidR="00E922E3" w:rsidRPr="00441225">
                <w:rPr>
                  <w:rStyle w:val="a8"/>
                  <w:lang w:val="en-US"/>
                </w:rPr>
                <w:t>https://t.me/DmytroKurylko</w:t>
              </w:r>
            </w:hyperlink>
          </w:p>
          <w:p w14:paraId="346EECA2" w14:textId="77777777" w:rsidR="00E922E3" w:rsidRPr="00441225" w:rsidRDefault="00E922E3" w:rsidP="00E922E3">
            <w:pPr>
              <w:rPr>
                <w:lang w:val="en-US"/>
              </w:rPr>
            </w:pPr>
          </w:p>
          <w:p w14:paraId="1E78CCCF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edX:</w:t>
            </w:r>
          </w:p>
          <w:p w14:paraId="1B55DF64" w14:textId="77777777" w:rsidR="00E922E3" w:rsidRPr="00441225" w:rsidRDefault="00156609" w:rsidP="00E922E3">
            <w:pPr>
              <w:rPr>
                <w:lang w:val="en-US"/>
              </w:rPr>
            </w:pPr>
            <w:hyperlink r:id="rId16" w:history="1">
              <w:r w:rsidR="00E922E3" w:rsidRPr="00441225">
                <w:rPr>
                  <w:rStyle w:val="a8"/>
                  <w:lang w:val="en-US"/>
                </w:rPr>
                <w:t>https://profile.edx.org/u/DimaKurylko</w:t>
              </w:r>
            </w:hyperlink>
          </w:p>
          <w:p w14:paraId="4867D007" w14:textId="3F2E832A" w:rsidR="00E922E3" w:rsidRPr="00441225" w:rsidRDefault="00E922E3" w:rsidP="00E922E3">
            <w:pPr>
              <w:rPr>
                <w:lang w:val="en-US"/>
              </w:rPr>
            </w:pPr>
          </w:p>
          <w:p w14:paraId="766AA624" w14:textId="2B4CCD83" w:rsidR="002D495C" w:rsidRPr="00441225" w:rsidRDefault="002D495C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YouTube</w:t>
            </w:r>
            <w:r w:rsidR="00464DC8" w:rsidRPr="00441225">
              <w:rPr>
                <w:lang w:val="en-US"/>
              </w:rPr>
              <w:t xml:space="preserve"> channel</w:t>
            </w:r>
            <w:r w:rsidRPr="00441225">
              <w:rPr>
                <w:lang w:val="en-US"/>
              </w:rPr>
              <w:t>:</w:t>
            </w:r>
          </w:p>
          <w:p w14:paraId="59199740" w14:textId="794C8E74" w:rsidR="002D495C" w:rsidRPr="00441225" w:rsidRDefault="00156609" w:rsidP="00E922E3">
            <w:pPr>
              <w:rPr>
                <w:lang w:val="en-US"/>
              </w:rPr>
            </w:pPr>
            <w:hyperlink r:id="rId17" w:history="1">
              <w:r w:rsidR="002D495C" w:rsidRPr="00441225">
                <w:rPr>
                  <w:rStyle w:val="a8"/>
                  <w:lang w:val="en-US"/>
                </w:rPr>
                <w:t>https://www.youtube.com/channel/UCQY4Jugp0X-UwguBtZVPP-Q</w:t>
              </w:r>
            </w:hyperlink>
          </w:p>
          <w:p w14:paraId="183187AC" w14:textId="77777777" w:rsidR="002D495C" w:rsidRPr="00441225" w:rsidRDefault="002D495C" w:rsidP="00E922E3">
            <w:pPr>
              <w:rPr>
                <w:lang w:val="en-US"/>
              </w:rPr>
            </w:pPr>
          </w:p>
          <w:p w14:paraId="51A46812" w14:textId="77777777" w:rsidR="00E922E3" w:rsidRPr="00441225" w:rsidRDefault="00E922E3" w:rsidP="00E922E3">
            <w:pPr>
              <w:rPr>
                <w:lang w:val="en-US"/>
              </w:rPr>
            </w:pPr>
            <w:r w:rsidRPr="00441225">
              <w:rPr>
                <w:lang w:val="en-US"/>
              </w:rPr>
              <w:t>Email:</w:t>
            </w:r>
          </w:p>
          <w:p w14:paraId="2B3957FA" w14:textId="77777777" w:rsidR="00E922E3" w:rsidRPr="00441225" w:rsidRDefault="00E922E3" w:rsidP="00E922E3">
            <w:pPr>
              <w:rPr>
                <w:rStyle w:val="a8"/>
                <w:lang w:val="en-US"/>
              </w:rPr>
            </w:pPr>
            <w:r w:rsidRPr="00441225">
              <w:rPr>
                <w:lang w:val="en-US"/>
              </w:rPr>
              <w:t>dimakurylko@gmail.com</w:t>
            </w:r>
          </w:p>
          <w:p w14:paraId="51F0D8B4" w14:textId="6F591CF5" w:rsidR="00E922E3" w:rsidRPr="00441225" w:rsidRDefault="00DE3D7A" w:rsidP="00E922E3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lastRenderedPageBreak/>
              <w:t>Hobbies</w:t>
            </w:r>
          </w:p>
          <w:p w14:paraId="395893E2" w14:textId="0B5939B5" w:rsidR="00E922E3" w:rsidRPr="00441225" w:rsidRDefault="00E922E3" w:rsidP="00464DC8">
            <w:pPr>
              <w:rPr>
                <w:lang w:val="en-US"/>
              </w:rPr>
            </w:pPr>
            <w:r w:rsidRPr="00441225">
              <w:rPr>
                <w:lang w:val="en-US"/>
              </w:rPr>
              <w:t>Video games</w:t>
            </w:r>
            <w:r w:rsidR="00464DC8" w:rsidRPr="00441225">
              <w:rPr>
                <w:lang w:val="en-US"/>
              </w:rPr>
              <w:t xml:space="preserve">, </w:t>
            </w:r>
            <w:r w:rsidR="00DE3D7A">
              <w:rPr>
                <w:lang w:val="en-US"/>
              </w:rPr>
              <w:t>g</w:t>
            </w:r>
            <w:r w:rsidRPr="00441225">
              <w:rPr>
                <w:lang w:val="en-US"/>
              </w:rPr>
              <w:t>uitar</w:t>
            </w:r>
          </w:p>
        </w:tc>
        <w:tc>
          <w:tcPr>
            <w:tcW w:w="6350" w:type="dxa"/>
          </w:tcPr>
          <w:p w14:paraId="7FFEB0E5" w14:textId="7A7BD9E3" w:rsidR="00E922E3" w:rsidRPr="00441225" w:rsidRDefault="00E922E3" w:rsidP="006776A5">
            <w:pPr>
              <w:pStyle w:val="a3"/>
              <w:rPr>
                <w:lang w:val="en-US"/>
              </w:rPr>
            </w:pPr>
            <w:r w:rsidRPr="00441225">
              <w:rPr>
                <w:lang w:val="en-US"/>
              </w:rPr>
              <w:lastRenderedPageBreak/>
              <w:t>dmytro kurylko</w:t>
            </w:r>
          </w:p>
          <w:p w14:paraId="02FBA389" w14:textId="0D4A09EB" w:rsidR="00E922E3" w:rsidRPr="00441225" w:rsidRDefault="006776A5" w:rsidP="006776A5">
            <w:pPr>
              <w:pStyle w:val="af0"/>
              <w:rPr>
                <w:rFonts w:cstheme="minorHAnsi"/>
                <w:w w:val="100"/>
                <w:lang w:val="en-US"/>
              </w:rPr>
            </w:pPr>
            <w:r w:rsidRPr="00DE3D7A">
              <w:rPr>
                <w:rFonts w:cstheme="minorHAnsi"/>
                <w:spacing w:val="0"/>
                <w:w w:val="57"/>
                <w:lang w:val="en-US"/>
              </w:rPr>
              <w:t>Junior Python Develope</w:t>
            </w:r>
            <w:r w:rsidRPr="00DE3D7A">
              <w:rPr>
                <w:rFonts w:cstheme="minorHAnsi"/>
                <w:spacing w:val="1"/>
                <w:w w:val="57"/>
                <w:lang w:val="en-US"/>
              </w:rPr>
              <w:t>r</w:t>
            </w:r>
          </w:p>
          <w:p w14:paraId="0ABD7ACA" w14:textId="74E76231" w:rsidR="00E922E3" w:rsidRPr="00441225" w:rsidRDefault="00E922E3" w:rsidP="006776A5">
            <w:pPr>
              <w:pStyle w:val="2"/>
              <w:rPr>
                <w:lang w:val="en-US"/>
              </w:rPr>
            </w:pPr>
            <w:r w:rsidRPr="00441225">
              <w:rPr>
                <w:lang w:val="en-US"/>
              </w:rPr>
              <w:t>Summary of qualification</w:t>
            </w:r>
          </w:p>
          <w:p w14:paraId="1CADD190" w14:textId="54A55B7C" w:rsidR="00E922E3" w:rsidRPr="00441225" w:rsidRDefault="00296289" w:rsidP="006776A5">
            <w:pPr>
              <w:rPr>
                <w:lang w:val="en-US"/>
              </w:rPr>
            </w:pPr>
            <w:r>
              <w:rPr>
                <w:lang w:val="en-US"/>
              </w:rPr>
              <w:t>Created</w:t>
            </w:r>
            <w:r w:rsidR="00E922E3" w:rsidRPr="00441225">
              <w:rPr>
                <w:lang w:val="en-US"/>
              </w:rPr>
              <w:t xml:space="preserve"> standalone </w:t>
            </w:r>
            <w:r>
              <w:rPr>
                <w:lang w:val="en-US"/>
              </w:rPr>
              <w:t>“</w:t>
            </w:r>
            <w:proofErr w:type="spellStart"/>
            <w:r w:rsidR="00E922E3" w:rsidRPr="00441225">
              <w:rPr>
                <w:lang w:val="en-US"/>
              </w:rPr>
              <w:t>CamCurve</w:t>
            </w:r>
            <w:proofErr w:type="spellEnd"/>
            <w:r>
              <w:rPr>
                <w:lang w:val="en-US"/>
              </w:rPr>
              <w:t>”</w:t>
            </w:r>
            <w:r w:rsidR="00E922E3" w:rsidRPr="00441225">
              <w:rPr>
                <w:lang w:val="en-US"/>
              </w:rPr>
              <w:t xml:space="preserve"> </w:t>
            </w:r>
            <w:r w:rsidR="00441225">
              <w:rPr>
                <w:lang w:val="en-US"/>
              </w:rPr>
              <w:t>software</w:t>
            </w:r>
            <w:r w:rsidR="00E922E3" w:rsidRPr="00441225">
              <w:rPr>
                <w:lang w:val="en-US"/>
              </w:rPr>
              <w:t xml:space="preserve">. </w:t>
            </w:r>
            <w:r w:rsidR="00441225">
              <w:rPr>
                <w:lang w:val="en-US"/>
              </w:rPr>
              <w:t>S</w:t>
            </w:r>
            <w:r w:rsidR="00E922E3" w:rsidRPr="00441225">
              <w:rPr>
                <w:lang w:val="en-US"/>
              </w:rPr>
              <w:t>oftware</w:t>
            </w:r>
            <w:r w:rsidR="00441225">
              <w:rPr>
                <w:lang w:val="en-US"/>
              </w:rPr>
              <w:t xml:space="preserve"> purpose</w:t>
            </w:r>
            <w:r w:rsidR="00E922E3" w:rsidRPr="00441225">
              <w:rPr>
                <w:lang w:val="en-US"/>
              </w:rPr>
              <w:t xml:space="preserve"> is </w:t>
            </w:r>
            <w:r w:rsidR="00441225">
              <w:rPr>
                <w:lang w:val="en-US"/>
              </w:rPr>
              <w:t>a</w:t>
            </w:r>
            <w:r w:rsidR="00E922E3" w:rsidRPr="00441225">
              <w:rPr>
                <w:lang w:val="en-US"/>
              </w:rPr>
              <w:t xml:space="preserve"> calculat</w:t>
            </w:r>
            <w:r w:rsidR="00441225">
              <w:rPr>
                <w:lang w:val="en-US"/>
              </w:rPr>
              <w:t xml:space="preserve">ion of </w:t>
            </w:r>
            <w:r>
              <w:rPr>
                <w:lang w:val="en-US"/>
              </w:rPr>
              <w:t xml:space="preserve">a </w:t>
            </w:r>
            <w:r w:rsidR="00441225">
              <w:rPr>
                <w:lang w:val="en-US"/>
              </w:rPr>
              <w:t xml:space="preserve">cam curve’s </w:t>
            </w:r>
            <w:r w:rsidR="00E922E3" w:rsidRPr="00441225">
              <w:rPr>
                <w:lang w:val="en-US"/>
              </w:rPr>
              <w:t xml:space="preserve">profile for automotive switches. </w:t>
            </w:r>
            <w:r>
              <w:rPr>
                <w:lang w:val="en-US"/>
              </w:rPr>
              <w:t>It is c</w:t>
            </w:r>
            <w:r w:rsidR="00441225" w:rsidRPr="00441225">
              <w:rPr>
                <w:lang w:val="en-US"/>
              </w:rPr>
              <w:t xml:space="preserve">ompany awarded </w:t>
            </w:r>
            <w:r w:rsidR="00441225">
              <w:rPr>
                <w:lang w:val="en-US"/>
              </w:rPr>
              <w:t>software</w:t>
            </w:r>
            <w:r w:rsidR="00E922E3" w:rsidRPr="00441225">
              <w:rPr>
                <w:lang w:val="en-US"/>
              </w:rPr>
              <w:t>.</w:t>
            </w:r>
          </w:p>
          <w:p w14:paraId="354801DE" w14:textId="14F85E09" w:rsidR="00E922E3" w:rsidRPr="00441225" w:rsidRDefault="00E922E3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>Creat</w:t>
            </w:r>
            <w:r w:rsidR="00441225">
              <w:rPr>
                <w:lang w:val="en-US"/>
              </w:rPr>
              <w:t>ed</w:t>
            </w:r>
            <w:r w:rsidRPr="00441225">
              <w:rPr>
                <w:lang w:val="en-US"/>
              </w:rPr>
              <w:t xml:space="preserve"> a Web service </w:t>
            </w:r>
            <w:r w:rsidR="00296289">
              <w:rPr>
                <w:lang w:val="en-US"/>
              </w:rPr>
              <w:t>“</w:t>
            </w:r>
            <w:proofErr w:type="spellStart"/>
            <w:r w:rsidRPr="00441225">
              <w:rPr>
                <w:lang w:val="en-US"/>
              </w:rPr>
              <w:t>ForceCalc</w:t>
            </w:r>
            <w:proofErr w:type="spellEnd"/>
            <w:r w:rsidR="00296289">
              <w:rPr>
                <w:lang w:val="en-US"/>
              </w:rPr>
              <w:t>”</w:t>
            </w:r>
            <w:r w:rsidRPr="00441225">
              <w:rPr>
                <w:lang w:val="en-US"/>
              </w:rPr>
              <w:t xml:space="preserve"> using dynamic site processing and web framework Django.</w:t>
            </w:r>
          </w:p>
          <w:p w14:paraId="3E016CB9" w14:textId="77777777" w:rsidR="001D528E" w:rsidRDefault="00E922E3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>I want to use my skills and abilities in complex projects on the backend position</w:t>
            </w:r>
            <w:r w:rsidR="001D528E">
              <w:rPr>
                <w:lang w:val="en-US"/>
              </w:rPr>
              <w:t>, being</w:t>
            </w:r>
            <w:r w:rsidR="00296289">
              <w:rPr>
                <w:lang w:val="en-US"/>
              </w:rPr>
              <w:t xml:space="preserve"> able to</w:t>
            </w:r>
            <w:r w:rsidRPr="00441225">
              <w:rPr>
                <w:lang w:val="en-US"/>
              </w:rPr>
              <w:t xml:space="preserve"> support the </w:t>
            </w:r>
            <w:r w:rsidR="00DC2845" w:rsidRPr="00441225">
              <w:rPr>
                <w:lang w:val="en-US"/>
              </w:rPr>
              <w:t>team,</w:t>
            </w:r>
            <w:r w:rsidRPr="00441225">
              <w:rPr>
                <w:lang w:val="en-US"/>
              </w:rPr>
              <w:t xml:space="preserve"> if </w:t>
            </w:r>
            <w:r w:rsidR="00DC2845" w:rsidRPr="00441225">
              <w:rPr>
                <w:lang w:val="en-US"/>
              </w:rPr>
              <w:t>necessary,</w:t>
            </w:r>
            <w:r w:rsidRPr="00441225">
              <w:rPr>
                <w:lang w:val="en-US"/>
              </w:rPr>
              <w:t xml:space="preserve"> in the frontend</w:t>
            </w:r>
            <w:r w:rsidR="001D528E">
              <w:rPr>
                <w:lang w:val="en-US"/>
              </w:rPr>
              <w:t xml:space="preserve"> as well</w:t>
            </w:r>
            <w:r w:rsidRPr="00441225">
              <w:rPr>
                <w:lang w:val="en-US"/>
              </w:rPr>
              <w:t xml:space="preserve">. </w:t>
            </w:r>
          </w:p>
          <w:p w14:paraId="267C8245" w14:textId="0A036008" w:rsidR="00E922E3" w:rsidRPr="00441225" w:rsidRDefault="00E922E3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>I aim to deepen my knowledge of standard Python3 libraries (</w:t>
            </w:r>
            <w:proofErr w:type="spellStart"/>
            <w:r w:rsidRPr="00441225">
              <w:rPr>
                <w:lang w:val="en-US"/>
              </w:rPr>
              <w:t>asyncio</w:t>
            </w:r>
            <w:proofErr w:type="spellEnd"/>
            <w:r w:rsidRPr="00441225">
              <w:rPr>
                <w:lang w:val="en-US"/>
              </w:rPr>
              <w:t xml:space="preserve"> etc.), Linux, AWS</w:t>
            </w:r>
            <w:r w:rsidR="001D528E">
              <w:rPr>
                <w:lang w:val="en-US"/>
              </w:rPr>
              <w:t xml:space="preserve">, </w:t>
            </w:r>
            <w:r w:rsidRPr="00441225">
              <w:rPr>
                <w:lang w:val="en-US"/>
              </w:rPr>
              <w:t>machine learning.</w:t>
            </w:r>
          </w:p>
          <w:p w14:paraId="119E6062" w14:textId="77777777" w:rsidR="00E922E3" w:rsidRPr="00441225" w:rsidRDefault="00E922E3" w:rsidP="006776A5">
            <w:pPr>
              <w:pStyle w:val="2"/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18"/>
                <w:szCs w:val="22"/>
                <w:lang w:val="en-US"/>
              </w:rPr>
            </w:pPr>
            <w:r w:rsidRPr="00441225">
              <w:rPr>
                <w:lang w:val="en-US"/>
              </w:rPr>
              <w:t>Hard skills</w:t>
            </w:r>
          </w:p>
          <w:p w14:paraId="36E86070" w14:textId="197969D4" w:rsidR="00C85B63" w:rsidRPr="00441225" w:rsidRDefault="00E922E3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t>Python</w:t>
            </w:r>
            <w:r w:rsidR="00C85B63" w:rsidRPr="00441225">
              <w:rPr>
                <w:i/>
                <w:iCs/>
                <w:lang w:val="en-US"/>
              </w:rPr>
              <w:t>3</w:t>
            </w:r>
            <w:r w:rsidR="00C85B63" w:rsidRPr="00441225">
              <w:rPr>
                <w:lang w:val="en-US"/>
              </w:rPr>
              <w:t>. Understand basic principle of programming on Python, data structures. Ha</w:t>
            </w:r>
            <w:r w:rsidR="001D528E">
              <w:rPr>
                <w:lang w:val="en-US"/>
              </w:rPr>
              <w:t>ve</w:t>
            </w:r>
            <w:r w:rsidR="00C85B63" w:rsidRPr="00441225">
              <w:rPr>
                <w:lang w:val="en-US"/>
              </w:rPr>
              <w:t xml:space="preserve"> experience to work with classes, testing and debugging technics (asserts, exceptions</w:t>
            </w:r>
            <w:r w:rsidR="008E7CEB" w:rsidRPr="00441225">
              <w:rPr>
                <w:lang w:val="en-US"/>
              </w:rPr>
              <w:t xml:space="preserve"> etc.</w:t>
            </w:r>
            <w:r w:rsidR="00C85B63" w:rsidRPr="00441225">
              <w:rPr>
                <w:lang w:val="en-US"/>
              </w:rPr>
              <w:t xml:space="preserve">). Familiar with recursive approach, </w:t>
            </w:r>
            <w:r w:rsidR="0011300F" w:rsidRPr="00441225">
              <w:rPr>
                <w:lang w:val="en-US"/>
              </w:rPr>
              <w:t xml:space="preserve">generators, iterators, decorators, searching and sorting algorithms, computational complexity O(n). Familiar with </w:t>
            </w:r>
            <w:r w:rsidR="001D528E">
              <w:rPr>
                <w:lang w:val="en-US"/>
              </w:rPr>
              <w:t xml:space="preserve">the following </w:t>
            </w:r>
            <w:r w:rsidR="0011300F" w:rsidRPr="00441225">
              <w:rPr>
                <w:lang w:val="en-US"/>
              </w:rPr>
              <w:t xml:space="preserve">standard libs: re, </w:t>
            </w:r>
            <w:proofErr w:type="spellStart"/>
            <w:r w:rsidR="0011300F" w:rsidRPr="00441225">
              <w:rPr>
                <w:lang w:val="en-US"/>
              </w:rPr>
              <w:t>enum</w:t>
            </w:r>
            <w:proofErr w:type="spellEnd"/>
            <w:r w:rsidR="0011300F" w:rsidRPr="00441225">
              <w:rPr>
                <w:lang w:val="en-US"/>
              </w:rPr>
              <w:t xml:space="preserve">, </w:t>
            </w:r>
            <w:proofErr w:type="spellStart"/>
            <w:r w:rsidR="0011300F" w:rsidRPr="00441225">
              <w:rPr>
                <w:lang w:val="en-US"/>
              </w:rPr>
              <w:t>heapq</w:t>
            </w:r>
            <w:proofErr w:type="spellEnd"/>
            <w:r w:rsidR="0011300F" w:rsidRPr="00441225">
              <w:rPr>
                <w:lang w:val="en-US"/>
              </w:rPr>
              <w:t>, time, datetime, random, threading</w:t>
            </w:r>
            <w:r w:rsidR="008E7CEB" w:rsidRPr="00441225">
              <w:rPr>
                <w:lang w:val="en-US"/>
              </w:rPr>
              <w:t xml:space="preserve"> etc</w:t>
            </w:r>
            <w:r w:rsidR="0011300F" w:rsidRPr="00441225">
              <w:rPr>
                <w:lang w:val="en-US"/>
              </w:rPr>
              <w:t>.</w:t>
            </w:r>
          </w:p>
          <w:p w14:paraId="2B310405" w14:textId="77777777" w:rsidR="0011300F" w:rsidRPr="00441225" w:rsidRDefault="0011300F" w:rsidP="006776A5">
            <w:pPr>
              <w:rPr>
                <w:lang w:val="en-US"/>
              </w:rPr>
            </w:pPr>
          </w:p>
          <w:p w14:paraId="687E6ABD" w14:textId="456753D5" w:rsidR="00F9357F" w:rsidRPr="00441225" w:rsidRDefault="00E922E3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t>Django</w:t>
            </w:r>
            <w:r w:rsidR="0011300F" w:rsidRPr="00441225">
              <w:rPr>
                <w:lang w:val="en-US"/>
              </w:rPr>
              <w:t>. Creat</w:t>
            </w:r>
            <w:r w:rsidR="00580D38">
              <w:rPr>
                <w:lang w:val="en-US"/>
              </w:rPr>
              <w:t>e</w:t>
            </w:r>
            <w:r w:rsidR="0011300F" w:rsidRPr="00441225">
              <w:rPr>
                <w:lang w:val="en-US"/>
              </w:rPr>
              <w:t xml:space="preserve"> models with many-to-many, one-to-many relations, register admin. Work with Django requests, function decorators, render</w:t>
            </w:r>
            <w:r w:rsidR="00F9357F" w:rsidRPr="00441225">
              <w:rPr>
                <w:lang w:val="en-US"/>
              </w:rPr>
              <w:t xml:space="preserve">ing </w:t>
            </w:r>
            <w:r w:rsidR="0011300F" w:rsidRPr="00441225">
              <w:rPr>
                <w:lang w:val="en-US"/>
              </w:rPr>
              <w:t>html content</w:t>
            </w:r>
            <w:r w:rsidR="00580D38">
              <w:rPr>
                <w:lang w:val="en-US"/>
              </w:rPr>
              <w:t>,</w:t>
            </w:r>
            <w:r w:rsidR="00F9357F" w:rsidRPr="00441225">
              <w:rPr>
                <w:lang w:val="en-US"/>
              </w:rPr>
              <w:t xml:space="preserve"> POST, GET, DELETE, PUT request methods with appropriate status code</w:t>
            </w:r>
            <w:r w:rsidR="00580D38">
              <w:rPr>
                <w:lang w:val="en-US"/>
              </w:rPr>
              <w:t>,</w:t>
            </w:r>
            <w:r w:rsidR="00F9357F" w:rsidRPr="00441225">
              <w:rPr>
                <w:lang w:val="en-US"/>
              </w:rPr>
              <w:t xml:space="preserve"> admin forms</w:t>
            </w:r>
            <w:r w:rsidR="008E7CEB" w:rsidRPr="00441225">
              <w:rPr>
                <w:lang w:val="en-US"/>
              </w:rPr>
              <w:t xml:space="preserve"> etc</w:t>
            </w:r>
            <w:r w:rsidR="00F9357F" w:rsidRPr="00441225">
              <w:rPr>
                <w:lang w:val="en-US"/>
              </w:rPr>
              <w:t>.</w:t>
            </w:r>
          </w:p>
          <w:p w14:paraId="3260B406" w14:textId="41A24DD5" w:rsidR="0011300F" w:rsidRPr="00441225" w:rsidRDefault="0011300F" w:rsidP="006776A5">
            <w:pPr>
              <w:rPr>
                <w:lang w:val="en-US"/>
              </w:rPr>
            </w:pPr>
          </w:p>
          <w:p w14:paraId="4CB2D2CB" w14:textId="7835F0CF" w:rsidR="0011300F" w:rsidRPr="00441225" w:rsidRDefault="00E922E3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t>JavaScript</w:t>
            </w:r>
            <w:r w:rsidR="0011300F" w:rsidRPr="00441225">
              <w:rPr>
                <w:lang w:val="en-US"/>
              </w:rPr>
              <w:t xml:space="preserve">. </w:t>
            </w:r>
            <w:r w:rsidR="00B7062C" w:rsidRPr="00441225">
              <w:rPr>
                <w:lang w:val="en-US"/>
              </w:rPr>
              <w:t>Work with dynamic part of the application</w:t>
            </w:r>
            <w:r w:rsidR="00580D38">
              <w:rPr>
                <w:lang w:val="en-US"/>
              </w:rPr>
              <w:t>,</w:t>
            </w:r>
            <w:r w:rsidR="00B7062C" w:rsidRPr="00441225">
              <w:rPr>
                <w:lang w:val="en-US"/>
              </w:rPr>
              <w:t xml:space="preserve"> UI principles</w:t>
            </w:r>
            <w:r w:rsidR="00580D38">
              <w:rPr>
                <w:lang w:val="en-US"/>
              </w:rPr>
              <w:t>, a</w:t>
            </w:r>
            <w:r w:rsidR="00B7062C" w:rsidRPr="00441225">
              <w:rPr>
                <w:lang w:val="en-US"/>
              </w:rPr>
              <w:t>synchronous usage of the functions (</w:t>
            </w:r>
            <w:proofErr w:type="spellStart"/>
            <w:r w:rsidR="00B7062C" w:rsidRPr="00441225">
              <w:rPr>
                <w:lang w:val="en-US"/>
              </w:rPr>
              <w:t>addEventListener</w:t>
            </w:r>
            <w:proofErr w:type="spellEnd"/>
            <w:r w:rsidR="00B7062C" w:rsidRPr="00441225">
              <w:rPr>
                <w:lang w:val="en-US"/>
              </w:rPr>
              <w:t xml:space="preserve">, </w:t>
            </w:r>
            <w:proofErr w:type="spellStart"/>
            <w:r w:rsidR="00B7062C" w:rsidRPr="00441225">
              <w:rPr>
                <w:lang w:val="en-US"/>
              </w:rPr>
              <w:t>querySelector</w:t>
            </w:r>
            <w:proofErr w:type="spellEnd"/>
            <w:r w:rsidR="00B7062C" w:rsidRPr="00441225">
              <w:rPr>
                <w:lang w:val="en-US"/>
              </w:rPr>
              <w:t>). Us</w:t>
            </w:r>
            <w:r w:rsidR="00580D38">
              <w:rPr>
                <w:lang w:val="en-US"/>
              </w:rPr>
              <w:t>e</w:t>
            </w:r>
            <w:r w:rsidR="00B7062C" w:rsidRPr="00441225">
              <w:rPr>
                <w:lang w:val="en-US"/>
              </w:rPr>
              <w:t xml:space="preserve"> fetch request with </w:t>
            </w:r>
            <w:proofErr w:type="spellStart"/>
            <w:r w:rsidR="00B7062C" w:rsidRPr="00441225">
              <w:rPr>
                <w:lang w:val="en-US"/>
              </w:rPr>
              <w:t>csrf</w:t>
            </w:r>
            <w:proofErr w:type="spellEnd"/>
            <w:r w:rsidR="00B7062C" w:rsidRPr="00441225">
              <w:rPr>
                <w:lang w:val="en-US"/>
              </w:rPr>
              <w:t xml:space="preserve"> token in headers without reloading a page. </w:t>
            </w:r>
            <w:r w:rsidR="00580D38">
              <w:rPr>
                <w:lang w:val="en-US"/>
              </w:rPr>
              <w:t>Had experience with</w:t>
            </w:r>
            <w:r w:rsidR="00B7062C" w:rsidRPr="00441225">
              <w:rPr>
                <w:lang w:val="en-US"/>
              </w:rPr>
              <w:t xml:space="preserve"> a range of event</w:t>
            </w:r>
            <w:r w:rsidR="008E7CEB" w:rsidRPr="00441225">
              <w:rPr>
                <w:lang w:val="en-US"/>
              </w:rPr>
              <w:t>s</w:t>
            </w:r>
            <w:r w:rsidR="00B7062C" w:rsidRPr="00441225">
              <w:rPr>
                <w:lang w:val="en-US"/>
              </w:rPr>
              <w:t xml:space="preserve"> such as mouse click, scrolling, mouse position</w:t>
            </w:r>
            <w:r w:rsidR="00580D38">
              <w:rPr>
                <w:lang w:val="en-US"/>
              </w:rPr>
              <w:t>, d</w:t>
            </w:r>
            <w:r w:rsidR="00B7062C" w:rsidRPr="00441225">
              <w:rPr>
                <w:lang w:val="en-US"/>
              </w:rPr>
              <w:t>rawing on canvas.</w:t>
            </w:r>
          </w:p>
          <w:p w14:paraId="18B00BC3" w14:textId="77777777" w:rsidR="00B7062C" w:rsidRPr="00441225" w:rsidRDefault="00B7062C" w:rsidP="006776A5">
            <w:pPr>
              <w:rPr>
                <w:lang w:val="en-US"/>
              </w:rPr>
            </w:pPr>
          </w:p>
          <w:p w14:paraId="7A816FD1" w14:textId="18B92458" w:rsidR="0011300F" w:rsidRPr="00441225" w:rsidRDefault="0011300F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lastRenderedPageBreak/>
              <w:t>ReactJS</w:t>
            </w:r>
            <w:r w:rsidRPr="00441225">
              <w:rPr>
                <w:lang w:val="en-US"/>
              </w:rPr>
              <w:t xml:space="preserve">. </w:t>
            </w:r>
            <w:r w:rsidR="00B7062C" w:rsidRPr="00441225">
              <w:rPr>
                <w:lang w:val="en-US"/>
              </w:rPr>
              <w:t>Creat</w:t>
            </w:r>
            <w:r w:rsidR="000657B8">
              <w:rPr>
                <w:lang w:val="en-US"/>
              </w:rPr>
              <w:t>e</w:t>
            </w:r>
            <w:r w:rsidR="00B7062C" w:rsidRPr="00441225">
              <w:rPr>
                <w:lang w:val="en-US"/>
              </w:rPr>
              <w:t xml:space="preserve"> html content</w:t>
            </w:r>
            <w:r w:rsidR="000657B8">
              <w:rPr>
                <w:lang w:val="en-US"/>
              </w:rPr>
              <w:t xml:space="preserve"> with</w:t>
            </w:r>
            <w:r w:rsidR="00B7062C" w:rsidRPr="00441225">
              <w:rPr>
                <w:lang w:val="en-US"/>
              </w:rPr>
              <w:t xml:space="preserve"> styles. Initializ</w:t>
            </w:r>
            <w:r w:rsidR="000657B8">
              <w:rPr>
                <w:lang w:val="en-US"/>
              </w:rPr>
              <w:t>e</w:t>
            </w:r>
            <w:r w:rsidR="00B7062C" w:rsidRPr="00441225">
              <w:rPr>
                <w:lang w:val="en-US"/>
              </w:rPr>
              <w:t xml:space="preserve"> </w:t>
            </w:r>
            <w:r w:rsidR="000657B8">
              <w:rPr>
                <w:lang w:val="en-US"/>
              </w:rPr>
              <w:t>component</w:t>
            </w:r>
            <w:r w:rsidR="00B7062C" w:rsidRPr="00441225">
              <w:rPr>
                <w:lang w:val="en-US"/>
              </w:rPr>
              <w:t xml:space="preserve"> state by </w:t>
            </w:r>
            <w:r w:rsidR="000657B8">
              <w:rPr>
                <w:lang w:val="en-US"/>
              </w:rPr>
              <w:t xml:space="preserve">using </w:t>
            </w:r>
            <w:proofErr w:type="spellStart"/>
            <w:r w:rsidR="00B7062C" w:rsidRPr="00441225">
              <w:rPr>
                <w:lang w:val="en-US"/>
              </w:rPr>
              <w:t>componentDidMount</w:t>
            </w:r>
            <w:proofErr w:type="spellEnd"/>
            <w:r w:rsidR="00B7062C" w:rsidRPr="00441225">
              <w:rPr>
                <w:lang w:val="en-US"/>
              </w:rPr>
              <w:t xml:space="preserve"> function.</w:t>
            </w:r>
          </w:p>
          <w:p w14:paraId="4BAE06D0" w14:textId="1BBFC4EA" w:rsidR="00B7062C" w:rsidRPr="00441225" w:rsidRDefault="00B7062C" w:rsidP="006776A5">
            <w:pPr>
              <w:rPr>
                <w:lang w:val="en-US"/>
              </w:rPr>
            </w:pPr>
          </w:p>
          <w:p w14:paraId="0EC54892" w14:textId="52F922FF" w:rsidR="00B7062C" w:rsidRPr="00441225" w:rsidRDefault="00E922E3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t>CSS</w:t>
            </w:r>
            <w:r w:rsidR="00B7062C" w:rsidRPr="00441225">
              <w:rPr>
                <w:lang w:val="en-US"/>
              </w:rPr>
              <w:t xml:space="preserve">. Work with animations (@keyframes) and mobile </w:t>
            </w:r>
            <w:r w:rsidR="008E7CEB" w:rsidRPr="00441225">
              <w:rPr>
                <w:lang w:val="en-US"/>
              </w:rPr>
              <w:t>responsiveness (@media)</w:t>
            </w:r>
            <w:r w:rsidR="000657B8">
              <w:rPr>
                <w:lang w:val="en-US"/>
              </w:rPr>
              <w:t>, use</w:t>
            </w:r>
            <w:r w:rsidR="008E7CEB" w:rsidRPr="00441225">
              <w:rPr>
                <w:lang w:val="en-US"/>
              </w:rPr>
              <w:t xml:space="preserve"> Flexbox.</w:t>
            </w:r>
          </w:p>
          <w:p w14:paraId="58B80A5C" w14:textId="77777777" w:rsidR="00B7062C" w:rsidRPr="00441225" w:rsidRDefault="00B7062C" w:rsidP="006776A5">
            <w:pPr>
              <w:rPr>
                <w:lang w:val="en-US"/>
              </w:rPr>
            </w:pPr>
          </w:p>
          <w:p w14:paraId="645DA4C7" w14:textId="28924B3C" w:rsidR="00B7062C" w:rsidRPr="00441225" w:rsidRDefault="00B7062C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t>HTML</w:t>
            </w:r>
            <w:r w:rsidRPr="00441225">
              <w:rPr>
                <w:lang w:val="en-US"/>
              </w:rPr>
              <w:t>. Creat</w:t>
            </w:r>
            <w:r w:rsidR="000657B8">
              <w:rPr>
                <w:lang w:val="en-US"/>
              </w:rPr>
              <w:t>e</w:t>
            </w:r>
            <w:r w:rsidRPr="00441225">
              <w:rPr>
                <w:lang w:val="en-US"/>
              </w:rPr>
              <w:t xml:space="preserve"> page structure by using a variety of elements.</w:t>
            </w:r>
          </w:p>
          <w:p w14:paraId="2E604C42" w14:textId="77777777" w:rsidR="00B7062C" w:rsidRPr="00441225" w:rsidRDefault="00B7062C" w:rsidP="006776A5">
            <w:pPr>
              <w:rPr>
                <w:lang w:val="en-US"/>
              </w:rPr>
            </w:pPr>
          </w:p>
          <w:p w14:paraId="13BCFBA4" w14:textId="4C19AFBB" w:rsidR="00B7062C" w:rsidRPr="00441225" w:rsidRDefault="00B7062C" w:rsidP="006776A5">
            <w:pPr>
              <w:rPr>
                <w:lang w:val="en-US"/>
              </w:rPr>
            </w:pPr>
            <w:r w:rsidRPr="00441225">
              <w:rPr>
                <w:i/>
                <w:iCs/>
                <w:lang w:val="en-US"/>
              </w:rPr>
              <w:t>Git</w:t>
            </w:r>
            <w:r w:rsidRPr="00441225">
              <w:rPr>
                <w:lang w:val="en-US"/>
              </w:rPr>
              <w:t>. Work with GitHub Desktop.</w:t>
            </w:r>
            <w:r w:rsidR="008E7CEB" w:rsidRPr="00441225">
              <w:rPr>
                <w:lang w:val="en-US"/>
              </w:rPr>
              <w:t xml:space="preserve"> Familiar with GitHub Actions.</w:t>
            </w:r>
          </w:p>
          <w:p w14:paraId="0884F4FB" w14:textId="77777777" w:rsidR="00B7062C" w:rsidRPr="00441225" w:rsidRDefault="00B7062C" w:rsidP="006776A5">
            <w:pPr>
              <w:rPr>
                <w:lang w:val="en-US"/>
              </w:rPr>
            </w:pPr>
          </w:p>
          <w:p w14:paraId="6596A764" w14:textId="77777777" w:rsidR="00E922E3" w:rsidRPr="00441225" w:rsidRDefault="00E922E3" w:rsidP="006776A5">
            <w:pPr>
              <w:rPr>
                <w:lang w:val="en-US"/>
              </w:rPr>
            </w:pPr>
            <w:r w:rsidRPr="00441225">
              <w:rPr>
                <w:noProof/>
                <w:color w:val="000000" w:themeColor="text1"/>
                <w:lang w:val="en-US" w:bidi="uk-UA"/>
              </w:rPr>
              <w:drawing>
                <wp:inline distT="0" distB="0" distL="0" distR="0" wp14:anchorId="2AFA1944" wp14:editId="69682639">
                  <wp:extent cx="3694176" cy="1770279"/>
                  <wp:effectExtent l="0" t="0" r="0" b="1905"/>
                  <wp:docPr id="5" name="Діаграма 5" descr="схема умінь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  <w:p w14:paraId="5916257F" w14:textId="1DEB9043" w:rsidR="00E922E3" w:rsidRPr="00441225" w:rsidRDefault="00E922E3" w:rsidP="00464DC8">
            <w:pPr>
              <w:pStyle w:val="2"/>
              <w:rPr>
                <w:lang w:val="en-US"/>
              </w:rPr>
            </w:pPr>
            <w:r w:rsidRPr="00441225">
              <w:rPr>
                <w:lang w:val="en-US"/>
              </w:rPr>
              <w:t>soft skills</w:t>
            </w:r>
          </w:p>
          <w:p w14:paraId="262E40D7" w14:textId="4C924F9F" w:rsidR="00F979F5" w:rsidRPr="00441225" w:rsidRDefault="000657B8" w:rsidP="006776A5">
            <w:r>
              <w:rPr>
                <w:lang w:val="en-US" w:bidi="uk-UA"/>
              </w:rPr>
              <w:t>Driven by</w:t>
            </w:r>
            <w:r w:rsidR="005F3F38" w:rsidRPr="00441225">
              <w:rPr>
                <w:lang w:val="en-US" w:bidi="uk-UA"/>
              </w:rPr>
              <w:t xml:space="preserve"> difficult tasks, </w:t>
            </w:r>
            <w:r>
              <w:rPr>
                <w:lang w:val="en-US" w:bidi="uk-UA"/>
              </w:rPr>
              <w:t xml:space="preserve">proactive, </w:t>
            </w:r>
            <w:r w:rsidR="005F3F38" w:rsidRPr="00441225">
              <w:rPr>
                <w:lang w:val="en-US" w:bidi="uk-UA"/>
              </w:rPr>
              <w:t>self-motivated and purposeful, I gladly share the acquired skills</w:t>
            </w:r>
            <w:r>
              <w:rPr>
                <w:lang w:val="en-US" w:bidi="uk-UA"/>
              </w:rPr>
              <w:t xml:space="preserve"> with colleagues.</w:t>
            </w:r>
          </w:p>
          <w:p w14:paraId="33956DB6" w14:textId="7DA74494" w:rsidR="00E922E3" w:rsidRPr="00441225" w:rsidRDefault="00E922E3" w:rsidP="006776A5">
            <w:pPr>
              <w:pStyle w:val="2"/>
              <w:rPr>
                <w:lang w:val="en-US"/>
              </w:rPr>
            </w:pPr>
            <w:r w:rsidRPr="00441225">
              <w:rPr>
                <w:lang w:val="en-US"/>
              </w:rPr>
              <w:t>exp</w:t>
            </w:r>
            <w:r w:rsidR="001D528E">
              <w:rPr>
                <w:lang w:val="en-US"/>
              </w:rPr>
              <w:t>E</w:t>
            </w:r>
            <w:r w:rsidRPr="00441225">
              <w:rPr>
                <w:lang w:val="en-US"/>
              </w:rPr>
              <w:t>rience</w:t>
            </w:r>
          </w:p>
          <w:p w14:paraId="650E5D7B" w14:textId="77777777" w:rsidR="006B01E5" w:rsidRPr="00441225" w:rsidRDefault="006B01E5" w:rsidP="006B01E5">
            <w:pPr>
              <w:pStyle w:val="4"/>
              <w:rPr>
                <w:lang w:val="en-US"/>
              </w:rPr>
            </w:pPr>
            <w:r w:rsidRPr="00441225">
              <w:rPr>
                <w:lang w:val="en-US"/>
              </w:rPr>
              <w:t>CAE Engineer plastics</w:t>
            </w:r>
          </w:p>
          <w:p w14:paraId="73252873" w14:textId="77777777" w:rsidR="006B01E5" w:rsidRPr="00441225" w:rsidRDefault="006B01E5" w:rsidP="006B01E5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KOSTAL group</w:t>
            </w:r>
          </w:p>
          <w:p w14:paraId="738DC2C7" w14:textId="7013A54A" w:rsidR="006B01E5" w:rsidRPr="00441225" w:rsidRDefault="006B01E5" w:rsidP="006B01E5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Apr 2018</w:t>
            </w:r>
            <w:r w:rsidRPr="00441225">
              <w:rPr>
                <w:lang w:val="en-US" w:bidi="uk-UA"/>
              </w:rPr>
              <w:t xml:space="preserve"> – </w:t>
            </w:r>
            <w:r w:rsidRPr="00441225">
              <w:rPr>
                <w:lang w:val="en-US"/>
              </w:rPr>
              <w:t xml:space="preserve">Present (3 </w:t>
            </w:r>
            <w:r w:rsidR="00EB338E">
              <w:rPr>
                <w:lang w:val="en-US"/>
              </w:rPr>
              <w:t>years</w:t>
            </w:r>
            <w:r w:rsidRPr="00441225">
              <w:rPr>
                <w:lang w:val="en-US"/>
              </w:rPr>
              <w:t xml:space="preserve"> 7 </w:t>
            </w:r>
            <w:r w:rsidR="00EB338E">
              <w:rPr>
                <w:lang w:val="en-US"/>
              </w:rPr>
              <w:t>months</w:t>
            </w:r>
            <w:r w:rsidRPr="00441225">
              <w:rPr>
                <w:lang w:val="en-US"/>
              </w:rPr>
              <w:t>)</w:t>
            </w:r>
          </w:p>
          <w:p w14:paraId="20764800" w14:textId="489FE8F5" w:rsidR="006B01E5" w:rsidRPr="00441225" w:rsidRDefault="006B01E5" w:rsidP="006B01E5">
            <w:pPr>
              <w:rPr>
                <w:lang w:val="en-US"/>
              </w:rPr>
            </w:pPr>
            <w:r w:rsidRPr="00441225">
              <w:rPr>
                <w:lang w:val="en-US"/>
              </w:rPr>
              <w:t>Kyiv City, Ukraine</w:t>
            </w:r>
          </w:p>
          <w:p w14:paraId="39B8CE94" w14:textId="01D9D9DD" w:rsidR="001915DD" w:rsidRPr="00441225" w:rsidRDefault="001915DD" w:rsidP="006B01E5">
            <w:pPr>
              <w:rPr>
                <w:lang w:val="en-US"/>
              </w:rPr>
            </w:pPr>
          </w:p>
          <w:p w14:paraId="575A7CC1" w14:textId="16B2F077" w:rsidR="002D495C" w:rsidRPr="00441225" w:rsidRDefault="00EB338E" w:rsidP="006B01E5">
            <w:pPr>
              <w:rPr>
                <w:lang w:val="en-US"/>
              </w:rPr>
            </w:pPr>
            <w:r>
              <w:rPr>
                <w:lang w:val="en-US"/>
              </w:rPr>
              <w:t>Developed</w:t>
            </w:r>
            <w:r w:rsidR="001915DD" w:rsidRPr="00441225">
              <w:rPr>
                <w:lang w:val="en-US"/>
              </w:rPr>
              <w:t xml:space="preserve"> standalone Cam-curve tool (</w:t>
            </w:r>
            <w:hyperlink r:id="rId19" w:history="1">
              <w:r w:rsidR="008E7CEB" w:rsidRPr="00441225">
                <w:rPr>
                  <w:rStyle w:val="a8"/>
                  <w:lang w:val="en-US"/>
                </w:rPr>
                <w:t>pptx</w:t>
              </w:r>
            </w:hyperlink>
            <w:r w:rsidR="001915DD" w:rsidRPr="00441225">
              <w:rPr>
                <w:lang w:val="en-US"/>
              </w:rPr>
              <w:t xml:space="preserve">). </w:t>
            </w:r>
          </w:p>
          <w:p w14:paraId="1D879B73" w14:textId="2F1873CD" w:rsidR="001915DD" w:rsidRPr="00441225" w:rsidRDefault="00EB338E" w:rsidP="006B01E5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1915DD" w:rsidRPr="00441225">
              <w:rPr>
                <w:lang w:val="en-US"/>
              </w:rPr>
              <w:t>sed</w:t>
            </w:r>
            <w:r>
              <w:rPr>
                <w:lang w:val="en-US"/>
              </w:rPr>
              <w:t xml:space="preserve"> technics</w:t>
            </w:r>
            <w:r w:rsidR="001915DD" w:rsidRPr="00441225">
              <w:rPr>
                <w:lang w:val="en-US"/>
              </w:rPr>
              <w:t xml:space="preserve">: python, </w:t>
            </w:r>
            <w:proofErr w:type="spellStart"/>
            <w:r w:rsidR="001915DD" w:rsidRPr="00441225">
              <w:rPr>
                <w:lang w:val="en-US"/>
              </w:rPr>
              <w:t>tkinter</w:t>
            </w:r>
            <w:proofErr w:type="spellEnd"/>
            <w:r w:rsidR="001915DD" w:rsidRPr="00441225">
              <w:rPr>
                <w:lang w:val="en-US"/>
              </w:rPr>
              <w:t xml:space="preserve">, </w:t>
            </w:r>
            <w:proofErr w:type="spellStart"/>
            <w:r w:rsidR="001915DD" w:rsidRPr="00441225">
              <w:rPr>
                <w:lang w:val="en-US"/>
              </w:rPr>
              <w:t>numpy</w:t>
            </w:r>
            <w:proofErr w:type="spellEnd"/>
            <w:r w:rsidR="001915DD" w:rsidRPr="00441225">
              <w:rPr>
                <w:lang w:val="en-US"/>
              </w:rPr>
              <w:t xml:space="preserve">, </w:t>
            </w:r>
            <w:proofErr w:type="spellStart"/>
            <w:r w:rsidR="001915DD" w:rsidRPr="00441225">
              <w:rPr>
                <w:lang w:val="en-US"/>
              </w:rPr>
              <w:t>oop</w:t>
            </w:r>
            <w:proofErr w:type="spellEnd"/>
            <w:r w:rsidR="001915DD" w:rsidRPr="00441225">
              <w:rPr>
                <w:lang w:val="en-US"/>
              </w:rPr>
              <w:t xml:space="preserve">, binary search algorithm, </w:t>
            </w:r>
            <w:r w:rsidR="00F11428" w:rsidRPr="00441225">
              <w:rPr>
                <w:lang w:val="en-US"/>
              </w:rPr>
              <w:t xml:space="preserve">matplotlib, pandas, </w:t>
            </w:r>
            <w:proofErr w:type="spellStart"/>
            <w:r w:rsidR="009E5DE8" w:rsidRPr="00441225">
              <w:rPr>
                <w:lang w:val="en-US"/>
              </w:rPr>
              <w:t>scipy</w:t>
            </w:r>
            <w:proofErr w:type="spellEnd"/>
            <w:r w:rsidR="009E5DE8" w:rsidRPr="00441225">
              <w:rPr>
                <w:lang w:val="en-US"/>
              </w:rPr>
              <w:t>.</w:t>
            </w:r>
          </w:p>
          <w:p w14:paraId="6157500D" w14:textId="6DA6E015" w:rsidR="009E5DE8" w:rsidRPr="00441225" w:rsidRDefault="009E5DE8" w:rsidP="006B01E5">
            <w:pPr>
              <w:rPr>
                <w:lang w:val="en-US"/>
              </w:rPr>
            </w:pPr>
          </w:p>
          <w:p w14:paraId="14EB470A" w14:textId="63460323" w:rsidR="002D495C" w:rsidRPr="00441225" w:rsidRDefault="00EB338E" w:rsidP="006B01E5">
            <w:pPr>
              <w:rPr>
                <w:lang w:val="en-US"/>
              </w:rPr>
            </w:pPr>
            <w:r>
              <w:rPr>
                <w:lang w:val="en-US"/>
              </w:rPr>
              <w:t>Developed</w:t>
            </w:r>
            <w:r w:rsidR="009E5DE8" w:rsidRPr="00441225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="009E5DE8" w:rsidRPr="00441225">
              <w:rPr>
                <w:lang w:val="en-US"/>
              </w:rPr>
              <w:t xml:space="preserve"> Web-software “</w:t>
            </w:r>
            <w:proofErr w:type="spellStart"/>
            <w:r w:rsidR="009E5DE8" w:rsidRPr="00441225">
              <w:rPr>
                <w:lang w:val="en-US"/>
              </w:rPr>
              <w:t>ForceCalc</w:t>
            </w:r>
            <w:proofErr w:type="spellEnd"/>
            <w:r w:rsidR="009E5DE8" w:rsidRPr="00441225">
              <w:rPr>
                <w:lang w:val="en-US"/>
              </w:rPr>
              <w:t>” (</w:t>
            </w:r>
            <w:hyperlink r:id="rId20" w:history="1">
              <w:r w:rsidR="009E5DE8" w:rsidRPr="00441225">
                <w:rPr>
                  <w:rStyle w:val="a8"/>
                  <w:lang w:val="en-US"/>
                </w:rPr>
                <w:t>https://github.com/Dmytro-kur/ForceCalc</w:t>
              </w:r>
            </w:hyperlink>
            <w:r w:rsidR="009E5DE8" w:rsidRPr="00441225">
              <w:rPr>
                <w:lang w:val="en-US"/>
              </w:rPr>
              <w:t>)</w:t>
            </w:r>
            <w:r w:rsidR="0091667B">
              <w:rPr>
                <w:lang w:val="en-US"/>
              </w:rPr>
              <w:t xml:space="preserve"> as</w:t>
            </w:r>
            <w:r>
              <w:rPr>
                <w:lang w:val="en-US"/>
              </w:rPr>
              <w:t xml:space="preserve"> a </w:t>
            </w:r>
            <w:r w:rsidR="009E5DE8" w:rsidRPr="00441225">
              <w:rPr>
                <w:lang w:val="en-US"/>
              </w:rPr>
              <w:t xml:space="preserve">part of training (CS50’s Web Programming with Python and JavaScript on </w:t>
            </w:r>
            <w:hyperlink r:id="rId21" w:history="1">
              <w:r w:rsidR="009E5DE8" w:rsidRPr="00441225">
                <w:rPr>
                  <w:rStyle w:val="a8"/>
                  <w:lang w:val="en-US"/>
                </w:rPr>
                <w:t>edx.org</w:t>
              </w:r>
            </w:hyperlink>
            <w:r w:rsidR="009E5DE8" w:rsidRPr="00441225">
              <w:rPr>
                <w:lang w:val="en-US"/>
              </w:rPr>
              <w:t xml:space="preserve">). </w:t>
            </w:r>
            <w:r w:rsidR="002D495C" w:rsidRPr="00441225">
              <w:rPr>
                <w:lang w:val="en-US"/>
              </w:rPr>
              <w:t xml:space="preserve">YouTube link: </w:t>
            </w:r>
            <w:hyperlink r:id="rId22" w:history="1">
              <w:r w:rsidR="002D495C" w:rsidRPr="00441225">
                <w:rPr>
                  <w:rStyle w:val="a8"/>
                  <w:lang w:val="en-US"/>
                </w:rPr>
                <w:t>https://youtu.be/Js77Ek_Dyuw</w:t>
              </w:r>
            </w:hyperlink>
            <w:r w:rsidR="002D495C" w:rsidRPr="00441225">
              <w:rPr>
                <w:lang w:val="en-US"/>
              </w:rPr>
              <w:t>.</w:t>
            </w:r>
          </w:p>
          <w:p w14:paraId="35EF6BE8" w14:textId="7DA1DDE8" w:rsidR="009E5DE8" w:rsidRPr="00441225" w:rsidRDefault="00EB338E" w:rsidP="006B01E5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9E5DE8" w:rsidRPr="00441225">
              <w:rPr>
                <w:lang w:val="en-US"/>
              </w:rPr>
              <w:t>sed</w:t>
            </w:r>
            <w:r>
              <w:rPr>
                <w:lang w:val="en-US"/>
              </w:rPr>
              <w:t xml:space="preserve"> technics</w:t>
            </w:r>
            <w:r w:rsidR="009E5DE8" w:rsidRPr="00441225">
              <w:rPr>
                <w:lang w:val="en-US"/>
              </w:rPr>
              <w:t xml:space="preserve">: </w:t>
            </w:r>
          </w:p>
          <w:p w14:paraId="572095E4" w14:textId="4E7534E8" w:rsidR="00253FC3" w:rsidRPr="00441225" w:rsidRDefault="009E5DE8" w:rsidP="006B01E5">
            <w:pPr>
              <w:rPr>
                <w:lang w:val="en-US"/>
              </w:rPr>
            </w:pPr>
            <w:r w:rsidRPr="00441225">
              <w:rPr>
                <w:lang w:val="en-US"/>
              </w:rPr>
              <w:t>Python, JavaScript, HTML, CSS</w:t>
            </w:r>
            <w:r w:rsidR="00A86A43" w:rsidRPr="00441225">
              <w:rPr>
                <w:lang w:val="en-US"/>
              </w:rPr>
              <w:t xml:space="preserve"> (@keyframes, @media)</w:t>
            </w:r>
            <w:r w:rsidRPr="00441225">
              <w:rPr>
                <w:lang w:val="en-US"/>
              </w:rPr>
              <w:t xml:space="preserve">, </w:t>
            </w:r>
            <w:r w:rsidR="002D495C" w:rsidRPr="00441225">
              <w:rPr>
                <w:lang w:val="en-US"/>
              </w:rPr>
              <w:t xml:space="preserve">Django, SQLite, </w:t>
            </w:r>
            <w:proofErr w:type="spellStart"/>
            <w:r w:rsidR="002D495C" w:rsidRPr="00441225">
              <w:rPr>
                <w:lang w:val="en-US"/>
              </w:rPr>
              <w:t>numpy</w:t>
            </w:r>
            <w:proofErr w:type="spellEnd"/>
            <w:r w:rsidR="002D495C" w:rsidRPr="00441225">
              <w:rPr>
                <w:lang w:val="en-US"/>
              </w:rPr>
              <w:t>, ReactJS, canvas, flexbox, fetch, bootstrap</w:t>
            </w:r>
            <w:r w:rsidR="00253FC3" w:rsidRPr="00441225">
              <w:rPr>
                <w:lang w:val="en-US"/>
              </w:rPr>
              <w:t xml:space="preserve">, json, Git, </w:t>
            </w:r>
            <w:proofErr w:type="spellStart"/>
            <w:r w:rsidR="00253FC3" w:rsidRPr="00441225">
              <w:rPr>
                <w:lang w:val="en-US"/>
              </w:rPr>
              <w:t>oop</w:t>
            </w:r>
            <w:proofErr w:type="spellEnd"/>
            <w:r w:rsidR="00A86A43" w:rsidRPr="00441225">
              <w:rPr>
                <w:lang w:val="en-US"/>
              </w:rPr>
              <w:t xml:space="preserve">, </w:t>
            </w:r>
            <w:proofErr w:type="spellStart"/>
            <w:r w:rsidR="00A86A43" w:rsidRPr="00441225">
              <w:rPr>
                <w:lang w:val="en-US"/>
              </w:rPr>
              <w:t>djangp.test</w:t>
            </w:r>
            <w:proofErr w:type="spellEnd"/>
            <w:r w:rsidR="00A86A43" w:rsidRPr="00441225">
              <w:rPr>
                <w:lang w:val="en-US"/>
              </w:rPr>
              <w:t>, GitHub Action.</w:t>
            </w:r>
          </w:p>
          <w:p w14:paraId="60BB533E" w14:textId="10F519F8" w:rsidR="00253FC3" w:rsidRPr="00441225" w:rsidRDefault="0091667B" w:rsidP="006B01E5">
            <w:pPr>
              <w:rPr>
                <w:lang w:val="en-US"/>
              </w:rPr>
            </w:pPr>
            <w:r>
              <w:rPr>
                <w:lang w:val="en-US"/>
              </w:rPr>
              <w:t>I’m still working on t</w:t>
            </w:r>
            <w:r w:rsidR="00253FC3" w:rsidRPr="00441225">
              <w:rPr>
                <w:lang w:val="en-US"/>
              </w:rPr>
              <w:t xml:space="preserve">his project </w:t>
            </w:r>
            <w:r>
              <w:rPr>
                <w:lang w:val="en-US"/>
              </w:rPr>
              <w:t xml:space="preserve">thus it is available </w:t>
            </w:r>
            <w:r w:rsidR="00464DC8" w:rsidRPr="00441225">
              <w:rPr>
                <w:lang w:val="en-US"/>
              </w:rPr>
              <w:t>on localhost.</w:t>
            </w:r>
          </w:p>
          <w:p w14:paraId="6B11FB57" w14:textId="77777777" w:rsidR="00253FC3" w:rsidRPr="00441225" w:rsidRDefault="00253FC3" w:rsidP="006B01E5">
            <w:pPr>
              <w:rPr>
                <w:lang w:val="en-US"/>
              </w:rPr>
            </w:pPr>
          </w:p>
          <w:p w14:paraId="26A04EBE" w14:textId="05302479" w:rsidR="009E5DE8" w:rsidRPr="00441225" w:rsidRDefault="002D495C" w:rsidP="006B01E5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 </w:t>
            </w:r>
            <w:r w:rsidR="00253FC3" w:rsidRPr="00441225">
              <w:rPr>
                <w:lang w:val="en-US"/>
              </w:rPr>
              <w:t xml:space="preserve">Achievements: </w:t>
            </w:r>
            <w:hyperlink r:id="rId23" w:history="1">
              <w:r w:rsidR="00253FC3" w:rsidRPr="00441225">
                <w:rPr>
                  <w:rStyle w:val="a8"/>
                  <w:lang w:val="en-US"/>
                </w:rPr>
                <w:t>https://github.com/Dmytro-kur/Achievements/tree/main/KOSTAL</w:t>
              </w:r>
            </w:hyperlink>
            <w:r w:rsidR="00EB338E">
              <w:rPr>
                <w:lang w:val="en-US"/>
              </w:rPr>
              <w:t>.</w:t>
            </w:r>
          </w:p>
          <w:p w14:paraId="0239235D" w14:textId="77777777" w:rsidR="006B01E5" w:rsidRPr="00441225" w:rsidRDefault="006B01E5" w:rsidP="00A02BDD">
            <w:pPr>
              <w:pStyle w:val="4"/>
              <w:rPr>
                <w:lang w:val="en-US"/>
              </w:rPr>
            </w:pPr>
          </w:p>
          <w:p w14:paraId="662C2074" w14:textId="6C3055FE" w:rsidR="00A02BDD" w:rsidRPr="00441225" w:rsidRDefault="006B01E5" w:rsidP="00A02BDD">
            <w:pPr>
              <w:pStyle w:val="4"/>
              <w:rPr>
                <w:lang w:val="en-US"/>
              </w:rPr>
            </w:pPr>
            <w:r w:rsidRPr="00441225">
              <w:rPr>
                <w:lang w:val="en-US"/>
              </w:rPr>
              <w:t>Mechanical Engineer</w:t>
            </w:r>
          </w:p>
          <w:p w14:paraId="45E5E5B8" w14:textId="72A01BB0" w:rsidR="00A02BDD" w:rsidRPr="00441225" w:rsidRDefault="00A02BDD" w:rsidP="00A02BDD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KOSTAL group</w:t>
            </w:r>
          </w:p>
          <w:p w14:paraId="1FAAAD0C" w14:textId="3BFD65FD" w:rsidR="00A02BDD" w:rsidRPr="00441225" w:rsidRDefault="006B01E5" w:rsidP="00A02BDD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 xml:space="preserve">May </w:t>
            </w:r>
            <w:r w:rsidR="00A02BDD" w:rsidRPr="00441225">
              <w:rPr>
                <w:lang w:val="en-US"/>
              </w:rPr>
              <w:t>20</w:t>
            </w:r>
            <w:r w:rsidRPr="00441225">
              <w:rPr>
                <w:lang w:val="en-US"/>
              </w:rPr>
              <w:t>17</w:t>
            </w:r>
            <w:r w:rsidR="00A02BDD" w:rsidRPr="00441225">
              <w:rPr>
                <w:lang w:val="en-US" w:bidi="uk-UA"/>
              </w:rPr>
              <w:t xml:space="preserve"> </w:t>
            </w:r>
            <w:r w:rsidR="002D495C" w:rsidRPr="00441225">
              <w:rPr>
                <w:lang w:val="en-US" w:bidi="uk-UA"/>
              </w:rPr>
              <w:t xml:space="preserve">– </w:t>
            </w:r>
            <w:r w:rsidR="002D495C" w:rsidRPr="00441225">
              <w:rPr>
                <w:lang w:val="en-US"/>
              </w:rPr>
              <w:t>Apr</w:t>
            </w:r>
            <w:r w:rsidR="001915DD" w:rsidRPr="00441225">
              <w:rPr>
                <w:lang w:val="en-US"/>
              </w:rPr>
              <w:t xml:space="preserve"> 2018 </w:t>
            </w:r>
            <w:r w:rsidR="00A02BDD" w:rsidRPr="00441225">
              <w:rPr>
                <w:lang w:val="en-US"/>
              </w:rPr>
              <w:t>(</w:t>
            </w:r>
            <w:r w:rsidR="001915DD" w:rsidRPr="00441225">
              <w:rPr>
                <w:lang w:val="en-US"/>
              </w:rPr>
              <w:t xml:space="preserve">1 </w:t>
            </w:r>
            <w:r w:rsidR="00EB338E">
              <w:rPr>
                <w:lang w:val="en-US"/>
              </w:rPr>
              <w:t>years</w:t>
            </w:r>
            <w:r w:rsidR="00A02BDD" w:rsidRPr="00441225">
              <w:rPr>
                <w:lang w:val="en-US"/>
              </w:rPr>
              <w:t>)</w:t>
            </w:r>
          </w:p>
          <w:p w14:paraId="1E687326" w14:textId="77777777" w:rsidR="006B01E5" w:rsidRPr="00441225" w:rsidRDefault="006B01E5" w:rsidP="006B01E5">
            <w:pPr>
              <w:rPr>
                <w:lang w:val="en-US"/>
              </w:rPr>
            </w:pPr>
            <w:r w:rsidRPr="00441225">
              <w:rPr>
                <w:lang w:val="en-US"/>
              </w:rPr>
              <w:t>Kyiv City, Ukraine</w:t>
            </w:r>
          </w:p>
          <w:p w14:paraId="30090C5D" w14:textId="77777777" w:rsidR="00A02BDD" w:rsidRPr="00441225" w:rsidRDefault="00A02BDD" w:rsidP="00A02BDD">
            <w:pPr>
              <w:pStyle w:val="4"/>
              <w:rPr>
                <w:lang w:val="en-US"/>
              </w:rPr>
            </w:pPr>
          </w:p>
          <w:p w14:paraId="4668D583" w14:textId="254DAD96" w:rsidR="00A02BDD" w:rsidRPr="00441225" w:rsidRDefault="00A02BDD" w:rsidP="00A02BDD">
            <w:pPr>
              <w:pStyle w:val="4"/>
              <w:rPr>
                <w:lang w:val="en-US"/>
              </w:rPr>
            </w:pPr>
            <w:r w:rsidRPr="00441225">
              <w:rPr>
                <w:lang w:val="en-US"/>
              </w:rPr>
              <w:t>Mechanical Engineer</w:t>
            </w:r>
          </w:p>
          <w:p w14:paraId="3ED3D7EF" w14:textId="5C598EAE" w:rsidR="00A02BDD" w:rsidRPr="00441225" w:rsidRDefault="00A02BDD" w:rsidP="00A02BDD">
            <w:pPr>
              <w:pStyle w:val="a6"/>
              <w:rPr>
                <w:lang w:val="en-US"/>
              </w:rPr>
            </w:pPr>
            <w:proofErr w:type="spellStart"/>
            <w:r w:rsidRPr="00441225">
              <w:rPr>
                <w:lang w:val="en-US"/>
              </w:rPr>
              <w:t>BruStyle</w:t>
            </w:r>
            <w:proofErr w:type="spellEnd"/>
          </w:p>
          <w:p w14:paraId="600FC164" w14:textId="52EF28CF" w:rsidR="00A02BDD" w:rsidRPr="00441225" w:rsidRDefault="00A02BDD" w:rsidP="00A02BDD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Mar 2016</w:t>
            </w:r>
            <w:r w:rsidRPr="00441225">
              <w:rPr>
                <w:lang w:val="en-US" w:bidi="uk-UA"/>
              </w:rPr>
              <w:t xml:space="preserve"> – Jun</w:t>
            </w:r>
            <w:r w:rsidRPr="00441225">
              <w:rPr>
                <w:lang w:val="en-US"/>
              </w:rPr>
              <w:t xml:space="preserve"> 2016 (4 </w:t>
            </w:r>
            <w:r w:rsidR="00EB338E">
              <w:rPr>
                <w:lang w:val="en-US"/>
              </w:rPr>
              <w:t>months</w:t>
            </w:r>
            <w:r w:rsidRPr="00441225">
              <w:rPr>
                <w:lang w:val="en-US"/>
              </w:rPr>
              <w:t>)</w:t>
            </w:r>
          </w:p>
          <w:p w14:paraId="577B03CD" w14:textId="5578076C" w:rsidR="00A02BDD" w:rsidRPr="00441225" w:rsidRDefault="00A02BDD" w:rsidP="00A02BDD">
            <w:pPr>
              <w:rPr>
                <w:lang w:val="en-US"/>
              </w:rPr>
            </w:pPr>
            <w:r w:rsidRPr="00441225">
              <w:rPr>
                <w:lang w:val="en-US"/>
              </w:rPr>
              <w:t>Chernihiv Region, Ukraine</w:t>
            </w:r>
          </w:p>
          <w:p w14:paraId="52CF9A3E" w14:textId="77777777" w:rsidR="00A02BDD" w:rsidRPr="00441225" w:rsidRDefault="00A02BDD" w:rsidP="006776A5">
            <w:pPr>
              <w:pStyle w:val="4"/>
              <w:rPr>
                <w:lang w:val="en-US"/>
              </w:rPr>
            </w:pPr>
          </w:p>
          <w:p w14:paraId="069EA28E" w14:textId="2F5B0B5C" w:rsidR="00E922E3" w:rsidRPr="00441225" w:rsidRDefault="00A02BDD" w:rsidP="006776A5">
            <w:pPr>
              <w:pStyle w:val="4"/>
              <w:rPr>
                <w:lang w:val="en-US"/>
              </w:rPr>
            </w:pPr>
            <w:r w:rsidRPr="00441225">
              <w:rPr>
                <w:lang w:val="en-US"/>
              </w:rPr>
              <w:t>Mechanical Engineer</w:t>
            </w:r>
          </w:p>
          <w:p w14:paraId="74D5B141" w14:textId="77777777" w:rsidR="00A02BDD" w:rsidRPr="00441225" w:rsidRDefault="00A02BDD" w:rsidP="006776A5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Group of companies MAGR</w:t>
            </w:r>
          </w:p>
          <w:p w14:paraId="0ECEE759" w14:textId="712E708D" w:rsidR="00E922E3" w:rsidRPr="00441225" w:rsidRDefault="00A02BDD" w:rsidP="006776A5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Aug 2015</w:t>
            </w:r>
            <w:r w:rsidR="00E922E3" w:rsidRPr="00441225">
              <w:rPr>
                <w:lang w:val="en-US" w:bidi="uk-UA"/>
              </w:rPr>
              <w:t xml:space="preserve"> – </w:t>
            </w:r>
            <w:r w:rsidRPr="00441225">
              <w:rPr>
                <w:lang w:val="en-US"/>
              </w:rPr>
              <w:t xml:space="preserve">Feb 2016 (7 </w:t>
            </w:r>
            <w:r w:rsidR="00EB338E">
              <w:rPr>
                <w:lang w:val="en-US"/>
              </w:rPr>
              <w:t>months</w:t>
            </w:r>
            <w:r w:rsidRPr="00441225">
              <w:rPr>
                <w:lang w:val="en-US"/>
              </w:rPr>
              <w:t>)</w:t>
            </w:r>
          </w:p>
          <w:p w14:paraId="301957CE" w14:textId="5ACE1727" w:rsidR="00A02BDD" w:rsidRPr="00441225" w:rsidRDefault="00A02BDD" w:rsidP="00A02BDD">
            <w:pPr>
              <w:rPr>
                <w:lang w:val="en-US"/>
              </w:rPr>
            </w:pPr>
            <w:r w:rsidRPr="00441225">
              <w:rPr>
                <w:lang w:val="en-US"/>
              </w:rPr>
              <w:t>Chernihiv, Ukraine</w:t>
            </w:r>
          </w:p>
          <w:p w14:paraId="0B9393C3" w14:textId="77777777" w:rsidR="00E922E3" w:rsidRPr="00441225" w:rsidRDefault="00E922E3" w:rsidP="006776A5">
            <w:pPr>
              <w:pStyle w:val="4"/>
              <w:rPr>
                <w:lang w:val="en-US"/>
              </w:rPr>
            </w:pPr>
          </w:p>
          <w:p w14:paraId="37985663" w14:textId="77777777" w:rsidR="00E922E3" w:rsidRPr="00441225" w:rsidRDefault="00E922E3" w:rsidP="006776A5">
            <w:pPr>
              <w:pStyle w:val="2"/>
              <w:rPr>
                <w:lang w:val="en-US"/>
              </w:rPr>
            </w:pPr>
            <w:r w:rsidRPr="00441225">
              <w:rPr>
                <w:lang w:val="en-US"/>
              </w:rPr>
              <w:t>education</w:t>
            </w:r>
          </w:p>
          <w:p w14:paraId="6A36F6CB" w14:textId="0118B0C1" w:rsidR="00E922E3" w:rsidRPr="00441225" w:rsidRDefault="007B09C9" w:rsidP="006776A5">
            <w:pPr>
              <w:pStyle w:val="4"/>
              <w:rPr>
                <w:lang w:val="en-US"/>
              </w:rPr>
            </w:pPr>
            <w:r w:rsidRPr="00441225">
              <w:rPr>
                <w:lang w:val="en-US"/>
              </w:rPr>
              <w:t>Chernihiv National University of Technology</w:t>
            </w:r>
          </w:p>
          <w:p w14:paraId="4A5EFC8C" w14:textId="77777777" w:rsidR="00906F70" w:rsidRPr="00441225" w:rsidRDefault="00906F70" w:rsidP="006776A5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Master’s degree:</w:t>
            </w:r>
          </w:p>
          <w:p w14:paraId="59A6B9FD" w14:textId="01CCDB50" w:rsidR="00E922E3" w:rsidRPr="00441225" w:rsidRDefault="00906F70" w:rsidP="006776A5">
            <w:pPr>
              <w:pStyle w:val="a6"/>
              <w:rPr>
                <w:lang w:val="en-US"/>
              </w:rPr>
            </w:pPr>
            <w:r w:rsidRPr="00441225">
              <w:rPr>
                <w:lang w:val="en-US"/>
              </w:rPr>
              <w:t>01.09.2014</w:t>
            </w:r>
            <w:r w:rsidR="00E922E3" w:rsidRPr="00441225">
              <w:rPr>
                <w:lang w:val="en-US" w:bidi="uk-UA"/>
              </w:rPr>
              <w:t xml:space="preserve"> – </w:t>
            </w:r>
            <w:r w:rsidRPr="00441225">
              <w:rPr>
                <w:lang w:val="en-US" w:bidi="uk-UA"/>
              </w:rPr>
              <w:t>30.01.</w:t>
            </w:r>
            <w:r w:rsidR="007B09C9" w:rsidRPr="00441225">
              <w:rPr>
                <w:lang w:val="en-US"/>
              </w:rPr>
              <w:t>2016</w:t>
            </w:r>
          </w:p>
          <w:p w14:paraId="2A02B86E" w14:textId="6BFBA078" w:rsidR="00906F70" w:rsidRPr="00441225" w:rsidRDefault="00906F70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>Bachelor’s degree:</w:t>
            </w:r>
          </w:p>
          <w:p w14:paraId="2F47FC54" w14:textId="309F5F06" w:rsidR="00906F70" w:rsidRPr="00441225" w:rsidRDefault="00906F70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>01.09.2010 – 01.07.2014</w:t>
            </w:r>
          </w:p>
          <w:p w14:paraId="0B58FD81" w14:textId="77777777" w:rsidR="00906F70" w:rsidRPr="00441225" w:rsidRDefault="00906F70" w:rsidP="006776A5">
            <w:pPr>
              <w:rPr>
                <w:lang w:val="en-US"/>
              </w:rPr>
            </w:pPr>
          </w:p>
          <w:p w14:paraId="6C39FC7E" w14:textId="2CD86890" w:rsidR="00E922E3" w:rsidRPr="00441225" w:rsidRDefault="00DC2845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Achievements: </w:t>
            </w:r>
            <w:hyperlink r:id="rId24" w:history="1">
              <w:r w:rsidRPr="00441225">
                <w:rPr>
                  <w:rStyle w:val="a8"/>
                  <w:lang w:val="en-US"/>
                </w:rPr>
                <w:t>https://github.com/Dmytro-kur/Achievements/tree/main/Education</w:t>
              </w:r>
            </w:hyperlink>
            <w:r w:rsidR="00EB338E">
              <w:rPr>
                <w:rStyle w:val="a8"/>
                <w:lang w:val="en-US"/>
              </w:rPr>
              <w:t>.</w:t>
            </w:r>
          </w:p>
          <w:p w14:paraId="18330FD2" w14:textId="77777777" w:rsidR="00E922E3" w:rsidRPr="00441225" w:rsidRDefault="00E922E3" w:rsidP="006776A5">
            <w:pPr>
              <w:pStyle w:val="2"/>
              <w:rPr>
                <w:lang w:val="en-US"/>
              </w:rPr>
            </w:pPr>
            <w:r w:rsidRPr="00441225">
              <w:rPr>
                <w:lang w:val="en-US"/>
              </w:rPr>
              <w:t>additional skills</w:t>
            </w:r>
          </w:p>
          <w:p w14:paraId="6E1D3BB7" w14:textId="4AE67745" w:rsidR="00E922E3" w:rsidRPr="00441225" w:rsidRDefault="00253FC3" w:rsidP="00253FC3">
            <w:pPr>
              <w:pStyle w:val="4"/>
              <w:rPr>
                <w:lang w:val="en-US"/>
              </w:rPr>
            </w:pPr>
            <w:r w:rsidRPr="00441225">
              <w:rPr>
                <w:lang w:val="en-US"/>
              </w:rPr>
              <w:t>edX courses:</w:t>
            </w:r>
          </w:p>
          <w:p w14:paraId="067A6D68" w14:textId="77777777" w:rsidR="00DE5E36" w:rsidRPr="00441225" w:rsidRDefault="00DE5E36" w:rsidP="00DE5E36">
            <w:pPr>
              <w:rPr>
                <w:lang w:val="en-US"/>
              </w:rPr>
            </w:pPr>
          </w:p>
          <w:p w14:paraId="536DC9F4" w14:textId="0CBB49F3" w:rsidR="00DE5E36" w:rsidRPr="00441225" w:rsidRDefault="00DE5E36" w:rsidP="00DE5E36">
            <w:pPr>
              <w:rPr>
                <w:i/>
                <w:iCs/>
                <w:lang w:val="en-US"/>
              </w:rPr>
            </w:pPr>
            <w:r w:rsidRPr="00441225">
              <w:rPr>
                <w:i/>
                <w:iCs/>
                <w:lang w:val="en-US"/>
              </w:rPr>
              <w:t>CS50’s Web Programming with Python and JavaScript</w:t>
            </w:r>
          </w:p>
          <w:p w14:paraId="35E96BE2" w14:textId="18C4679C" w:rsidR="00DE5E36" w:rsidRPr="00441225" w:rsidRDefault="00DE5E36" w:rsidP="00DE5E36">
            <w:pPr>
              <w:rPr>
                <w:lang w:val="en-US"/>
              </w:rPr>
            </w:pPr>
          </w:p>
          <w:p w14:paraId="41C789F0" w14:textId="15483832" w:rsidR="00DE5E36" w:rsidRPr="00441225" w:rsidRDefault="00DE5E36" w:rsidP="00DE5E36">
            <w:pPr>
              <w:rPr>
                <w:lang w:val="en-US"/>
              </w:rPr>
            </w:pPr>
            <w:r w:rsidRPr="00441225">
              <w:rPr>
                <w:lang w:val="en-US"/>
              </w:rPr>
              <w:t>Capstone project was already submitted.</w:t>
            </w:r>
          </w:p>
          <w:p w14:paraId="67FC08B2" w14:textId="65740865" w:rsidR="00DE5E36" w:rsidRPr="00441225" w:rsidRDefault="00DE5E36" w:rsidP="00DE5E36">
            <w:pPr>
              <w:rPr>
                <w:lang w:val="en-US"/>
              </w:rPr>
            </w:pPr>
            <w:r w:rsidRPr="00441225">
              <w:rPr>
                <w:lang w:val="en-US"/>
              </w:rPr>
              <w:t>Certificate: will be soon</w:t>
            </w:r>
            <w:r w:rsidR="00EB338E">
              <w:rPr>
                <w:lang w:val="en-US"/>
              </w:rPr>
              <w:t>.</w:t>
            </w:r>
          </w:p>
          <w:p w14:paraId="696284B7" w14:textId="6A91E82F" w:rsidR="00464DC8" w:rsidRPr="00441225" w:rsidRDefault="00EB338E" w:rsidP="00DE5E36">
            <w:pPr>
              <w:rPr>
                <w:lang w:val="en-US"/>
              </w:rPr>
            </w:pPr>
            <w:r>
              <w:rPr>
                <w:lang w:val="en-US"/>
              </w:rPr>
              <w:t>Created maximum 5 minutes videos for all projects</w:t>
            </w:r>
            <w:r w:rsidR="00464DC8" w:rsidRPr="00441225">
              <w:rPr>
                <w:lang w:val="en-US"/>
              </w:rPr>
              <w:t xml:space="preserve"> </w:t>
            </w:r>
            <w:r>
              <w:rPr>
                <w:lang w:val="en-US"/>
              </w:rPr>
              <w:t>in</w:t>
            </w:r>
            <w:r w:rsidR="00464DC8" w:rsidRPr="00441225">
              <w:rPr>
                <w:lang w:val="en-US"/>
              </w:rPr>
              <w:t xml:space="preserve"> YouTube channel.</w:t>
            </w:r>
          </w:p>
          <w:p w14:paraId="0D320724" w14:textId="5E3AA9B8" w:rsidR="00253FC3" w:rsidRPr="00441225" w:rsidRDefault="00253FC3" w:rsidP="006776A5">
            <w:pPr>
              <w:rPr>
                <w:lang w:val="en-US"/>
              </w:rPr>
            </w:pPr>
          </w:p>
          <w:p w14:paraId="0B8DEA30" w14:textId="09DE4F4B" w:rsidR="00253FC3" w:rsidRPr="00441225" w:rsidRDefault="00253FC3" w:rsidP="006776A5">
            <w:pPr>
              <w:rPr>
                <w:i/>
                <w:iCs/>
                <w:lang w:val="en-US"/>
              </w:rPr>
            </w:pPr>
            <w:r w:rsidRPr="00441225">
              <w:rPr>
                <w:i/>
                <w:iCs/>
                <w:lang w:val="en-US"/>
              </w:rPr>
              <w:t>6.00.1x: Introduction to Computer Science and Programing Using Python</w:t>
            </w:r>
          </w:p>
          <w:p w14:paraId="3094993C" w14:textId="77777777" w:rsidR="00253FC3" w:rsidRPr="00441225" w:rsidRDefault="00253FC3" w:rsidP="006776A5">
            <w:pPr>
              <w:rPr>
                <w:lang w:val="en-US"/>
              </w:rPr>
            </w:pPr>
          </w:p>
          <w:p w14:paraId="565DF8E4" w14:textId="10D54349" w:rsidR="00253FC3" w:rsidRPr="00441225" w:rsidRDefault="00253FC3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>Issued March 26, 2020</w:t>
            </w:r>
          </w:p>
          <w:p w14:paraId="7288C5CD" w14:textId="757BE3A0" w:rsidR="00E922E3" w:rsidRPr="00441225" w:rsidRDefault="00253FC3" w:rsidP="006776A5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Certificate: </w:t>
            </w:r>
            <w:hyperlink r:id="rId25" w:history="1">
              <w:r w:rsidRPr="00441225">
                <w:rPr>
                  <w:rStyle w:val="a8"/>
                  <w:lang w:val="en-US"/>
                </w:rPr>
                <w:t>https://courses.edx.org/certificates/1ab5bfaaa9c54fcc9cabe2dda58a836c</w:t>
              </w:r>
            </w:hyperlink>
            <w:r w:rsidR="00EB338E">
              <w:rPr>
                <w:lang w:val="en-US"/>
              </w:rPr>
              <w:t>.</w:t>
            </w:r>
          </w:p>
          <w:p w14:paraId="1849270B" w14:textId="77777777" w:rsidR="00253FC3" w:rsidRPr="00441225" w:rsidRDefault="00253FC3" w:rsidP="006776A5">
            <w:pPr>
              <w:rPr>
                <w:lang w:val="en-US"/>
              </w:rPr>
            </w:pPr>
          </w:p>
          <w:p w14:paraId="10674B74" w14:textId="4F7472A1" w:rsidR="00253FC3" w:rsidRPr="00441225" w:rsidRDefault="00253FC3" w:rsidP="00253FC3">
            <w:pPr>
              <w:rPr>
                <w:i/>
                <w:iCs/>
                <w:lang w:val="en-US"/>
              </w:rPr>
            </w:pPr>
            <w:r w:rsidRPr="00441225">
              <w:rPr>
                <w:i/>
                <w:iCs/>
                <w:lang w:val="en-US"/>
              </w:rPr>
              <w:lastRenderedPageBreak/>
              <w:t>6.</w:t>
            </w:r>
            <w:r w:rsidR="00DE5E36" w:rsidRPr="00441225">
              <w:rPr>
                <w:i/>
                <w:iCs/>
                <w:lang w:val="en-US"/>
              </w:rPr>
              <w:t>431x</w:t>
            </w:r>
            <w:r w:rsidRPr="00441225">
              <w:rPr>
                <w:i/>
                <w:iCs/>
                <w:lang w:val="en-US"/>
              </w:rPr>
              <w:t xml:space="preserve">: </w:t>
            </w:r>
            <w:r w:rsidR="00DE5E36" w:rsidRPr="00441225">
              <w:rPr>
                <w:i/>
                <w:iCs/>
                <w:lang w:val="en-US"/>
              </w:rPr>
              <w:t>Probability – The Science of Uncertainty and Data</w:t>
            </w:r>
          </w:p>
          <w:p w14:paraId="65C65FDB" w14:textId="77777777" w:rsidR="00253FC3" w:rsidRPr="00441225" w:rsidRDefault="00253FC3" w:rsidP="00253FC3">
            <w:pPr>
              <w:rPr>
                <w:lang w:val="en-US"/>
              </w:rPr>
            </w:pPr>
          </w:p>
          <w:p w14:paraId="06582FAD" w14:textId="7C422846" w:rsidR="00253FC3" w:rsidRPr="00441225" w:rsidRDefault="00253FC3" w:rsidP="00253FC3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Issued </w:t>
            </w:r>
            <w:r w:rsidR="00DE5E36" w:rsidRPr="00441225">
              <w:rPr>
                <w:lang w:val="en-US"/>
              </w:rPr>
              <w:t>May</w:t>
            </w:r>
            <w:r w:rsidRPr="00441225">
              <w:rPr>
                <w:lang w:val="en-US"/>
              </w:rPr>
              <w:t xml:space="preserve"> 2</w:t>
            </w:r>
            <w:r w:rsidR="00DE5E36" w:rsidRPr="00441225">
              <w:rPr>
                <w:lang w:val="en-US"/>
              </w:rPr>
              <w:t>9</w:t>
            </w:r>
            <w:r w:rsidRPr="00441225">
              <w:rPr>
                <w:lang w:val="en-US"/>
              </w:rPr>
              <w:t>, 2020</w:t>
            </w:r>
          </w:p>
          <w:p w14:paraId="0029AE88" w14:textId="66F238DA" w:rsidR="00253FC3" w:rsidRPr="00441225" w:rsidRDefault="00253FC3" w:rsidP="00253FC3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Certificate: </w:t>
            </w:r>
            <w:hyperlink r:id="rId26" w:history="1">
              <w:r w:rsidR="00DE5E36" w:rsidRPr="00441225">
                <w:rPr>
                  <w:rStyle w:val="a8"/>
                  <w:lang w:val="en-US"/>
                </w:rPr>
                <w:t>https://courses.edx.org/certificates/0bd250b131d64c1ebd6b43a4cf3e6867</w:t>
              </w:r>
            </w:hyperlink>
            <w:r w:rsidR="00EB338E">
              <w:rPr>
                <w:lang w:val="en-US"/>
              </w:rPr>
              <w:t>.</w:t>
            </w:r>
          </w:p>
          <w:p w14:paraId="51E64E99" w14:textId="77777777" w:rsidR="00253FC3" w:rsidRPr="00441225" w:rsidRDefault="00253FC3" w:rsidP="00253FC3">
            <w:pPr>
              <w:rPr>
                <w:lang w:val="en-US"/>
              </w:rPr>
            </w:pPr>
          </w:p>
          <w:p w14:paraId="496B95A1" w14:textId="48CD55C9" w:rsidR="00253FC3" w:rsidRPr="00441225" w:rsidRDefault="00DE5E36" w:rsidP="00253FC3">
            <w:pPr>
              <w:rPr>
                <w:i/>
                <w:iCs/>
                <w:lang w:val="en-US"/>
              </w:rPr>
            </w:pPr>
            <w:r w:rsidRPr="00441225">
              <w:rPr>
                <w:i/>
                <w:iCs/>
                <w:lang w:val="en-US"/>
              </w:rPr>
              <w:t>18</w:t>
            </w:r>
            <w:r w:rsidR="00253FC3" w:rsidRPr="00441225">
              <w:rPr>
                <w:i/>
                <w:iCs/>
                <w:lang w:val="en-US"/>
              </w:rPr>
              <w:t>.</w:t>
            </w:r>
            <w:r w:rsidRPr="00441225">
              <w:rPr>
                <w:i/>
                <w:iCs/>
                <w:lang w:val="en-US"/>
              </w:rPr>
              <w:t>6501</w:t>
            </w:r>
            <w:r w:rsidR="00253FC3" w:rsidRPr="00441225">
              <w:rPr>
                <w:i/>
                <w:iCs/>
                <w:lang w:val="en-US"/>
              </w:rPr>
              <w:t xml:space="preserve">x: </w:t>
            </w:r>
            <w:r w:rsidRPr="00441225">
              <w:rPr>
                <w:i/>
                <w:iCs/>
                <w:lang w:val="en-US"/>
              </w:rPr>
              <w:t>Fundamentals of Statistics</w:t>
            </w:r>
          </w:p>
          <w:p w14:paraId="3F582A03" w14:textId="77777777" w:rsidR="00253FC3" w:rsidRPr="00441225" w:rsidRDefault="00253FC3" w:rsidP="00253FC3">
            <w:pPr>
              <w:rPr>
                <w:lang w:val="en-US"/>
              </w:rPr>
            </w:pPr>
          </w:p>
          <w:p w14:paraId="34509DD7" w14:textId="42F81F18" w:rsidR="00253FC3" w:rsidRPr="00441225" w:rsidRDefault="00253FC3" w:rsidP="00253FC3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Issued </w:t>
            </w:r>
            <w:r w:rsidR="00DE5E36" w:rsidRPr="00441225">
              <w:rPr>
                <w:lang w:val="en-US"/>
              </w:rPr>
              <w:t>September</w:t>
            </w:r>
            <w:r w:rsidRPr="00441225">
              <w:rPr>
                <w:lang w:val="en-US"/>
              </w:rPr>
              <w:t xml:space="preserve"> 2</w:t>
            </w:r>
            <w:r w:rsidR="00DE5E36" w:rsidRPr="00441225">
              <w:rPr>
                <w:lang w:val="en-US"/>
              </w:rPr>
              <w:t>3</w:t>
            </w:r>
            <w:r w:rsidRPr="00441225">
              <w:rPr>
                <w:lang w:val="en-US"/>
              </w:rPr>
              <w:t>, 2020</w:t>
            </w:r>
          </w:p>
          <w:p w14:paraId="13C41866" w14:textId="2F72ECC6" w:rsidR="00253FC3" w:rsidRPr="00441225" w:rsidRDefault="00253FC3" w:rsidP="00253FC3">
            <w:pPr>
              <w:rPr>
                <w:lang w:val="en-US"/>
              </w:rPr>
            </w:pPr>
            <w:r w:rsidRPr="00441225">
              <w:rPr>
                <w:lang w:val="en-US"/>
              </w:rPr>
              <w:t xml:space="preserve">Certificate: </w:t>
            </w:r>
            <w:hyperlink r:id="rId27" w:history="1">
              <w:r w:rsidR="00DE5E36" w:rsidRPr="00441225">
                <w:rPr>
                  <w:rStyle w:val="a8"/>
                  <w:lang w:val="en-US"/>
                </w:rPr>
                <w:t>https://courses.edx.org/certificates/dc91c194cbe744fa8a33f6b35ca04968</w:t>
              </w:r>
            </w:hyperlink>
            <w:r w:rsidR="00EB338E">
              <w:rPr>
                <w:lang w:val="en-US"/>
              </w:rPr>
              <w:t>.</w:t>
            </w:r>
          </w:p>
          <w:p w14:paraId="1647B1D2" w14:textId="77777777" w:rsidR="00E922E3" w:rsidRPr="00441225" w:rsidRDefault="00E922E3" w:rsidP="006776A5">
            <w:pPr>
              <w:pStyle w:val="2"/>
              <w:rPr>
                <w:lang w:val="en-US"/>
              </w:rPr>
            </w:pPr>
            <w:r w:rsidRPr="00441225">
              <w:rPr>
                <w:lang w:val="en-US"/>
              </w:rPr>
              <w:t>knowledge of languages</w:t>
            </w:r>
          </w:p>
          <w:p w14:paraId="7B353B4A" w14:textId="439D8BC3" w:rsidR="00DE5E36" w:rsidRPr="00441225" w:rsidRDefault="001D528E" w:rsidP="006776A5">
            <w:pPr>
              <w:rPr>
                <w:lang w:val="en-US"/>
              </w:rPr>
            </w:pPr>
            <w:r>
              <w:rPr>
                <w:lang w:val="en-US"/>
              </w:rPr>
              <w:t>English - i</w:t>
            </w:r>
            <w:r w:rsidR="00DE5E36" w:rsidRPr="00441225">
              <w:rPr>
                <w:lang w:val="en-US"/>
              </w:rPr>
              <w:t>ntermediate level.</w:t>
            </w:r>
          </w:p>
          <w:p w14:paraId="68D5407E" w14:textId="559A38CB" w:rsidR="00E922E3" w:rsidRPr="00441225" w:rsidRDefault="00E922E3" w:rsidP="00464DC8">
            <w:pPr>
              <w:rPr>
                <w:lang w:val="en-US"/>
              </w:rPr>
            </w:pPr>
          </w:p>
        </w:tc>
      </w:tr>
    </w:tbl>
    <w:p w14:paraId="381D6777" w14:textId="2C87FBAC" w:rsidR="0043117B" w:rsidRPr="00441225" w:rsidRDefault="00156609" w:rsidP="00F979F5">
      <w:pPr>
        <w:tabs>
          <w:tab w:val="left" w:pos="990"/>
        </w:tabs>
        <w:rPr>
          <w:lang w:val="en-US"/>
        </w:rPr>
      </w:pPr>
    </w:p>
    <w:sectPr w:rsidR="0043117B" w:rsidRPr="00441225" w:rsidSect="00E92A74">
      <w:headerReference w:type="default" r:id="rId28"/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F7AD7" w14:textId="77777777" w:rsidR="00156609" w:rsidRDefault="00156609" w:rsidP="000C45FF">
      <w:r>
        <w:separator/>
      </w:r>
    </w:p>
  </w:endnote>
  <w:endnote w:type="continuationSeparator" w:id="0">
    <w:p w14:paraId="0920C3F1" w14:textId="77777777" w:rsidR="00156609" w:rsidRDefault="0015660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10102FF" w:usb1="EAC7FFFF" w:usb2="0001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BC3DB" w14:textId="77777777" w:rsidR="00156609" w:rsidRDefault="00156609" w:rsidP="000C45FF">
      <w:r>
        <w:separator/>
      </w:r>
    </w:p>
  </w:footnote>
  <w:footnote w:type="continuationSeparator" w:id="0">
    <w:p w14:paraId="24C652A9" w14:textId="77777777" w:rsidR="00156609" w:rsidRDefault="0015660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76C67" w14:textId="77777777" w:rsidR="000C45FF" w:rsidRDefault="000C45FF">
    <w:pPr>
      <w:pStyle w:val="aa"/>
    </w:pPr>
    <w:r>
      <w:rPr>
        <w:noProof/>
        <w:lang w:bidi="uk-UA"/>
      </w:rPr>
      <w:drawing>
        <wp:anchor distT="0" distB="0" distL="114300" distR="114300" simplePos="0" relativeHeight="251658240" behindDoc="1" locked="0" layoutInCell="1" allowOverlap="1" wp14:anchorId="56AD60B2" wp14:editId="546372DE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Графічний об’є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BA"/>
    <w:rsid w:val="00017F6A"/>
    <w:rsid w:val="00036450"/>
    <w:rsid w:val="000657B8"/>
    <w:rsid w:val="00094499"/>
    <w:rsid w:val="000C45FF"/>
    <w:rsid w:val="000E3FD1"/>
    <w:rsid w:val="00112054"/>
    <w:rsid w:val="0011300F"/>
    <w:rsid w:val="001525E1"/>
    <w:rsid w:val="00156609"/>
    <w:rsid w:val="00180329"/>
    <w:rsid w:val="0019001F"/>
    <w:rsid w:val="001915DD"/>
    <w:rsid w:val="001A74A5"/>
    <w:rsid w:val="001B2ABD"/>
    <w:rsid w:val="001C50DB"/>
    <w:rsid w:val="001D528E"/>
    <w:rsid w:val="001E0391"/>
    <w:rsid w:val="001E1759"/>
    <w:rsid w:val="001F1ECC"/>
    <w:rsid w:val="002400EB"/>
    <w:rsid w:val="00253FC3"/>
    <w:rsid w:val="00256CF7"/>
    <w:rsid w:val="00281FD5"/>
    <w:rsid w:val="00282F34"/>
    <w:rsid w:val="00296289"/>
    <w:rsid w:val="002D495C"/>
    <w:rsid w:val="002D5905"/>
    <w:rsid w:val="0030481B"/>
    <w:rsid w:val="003156FC"/>
    <w:rsid w:val="003254B5"/>
    <w:rsid w:val="0032636E"/>
    <w:rsid w:val="0037121F"/>
    <w:rsid w:val="003A6B7D"/>
    <w:rsid w:val="003B06CA"/>
    <w:rsid w:val="003F7F61"/>
    <w:rsid w:val="004071FC"/>
    <w:rsid w:val="00424ABA"/>
    <w:rsid w:val="00441225"/>
    <w:rsid w:val="00445947"/>
    <w:rsid w:val="00464DC8"/>
    <w:rsid w:val="004813B3"/>
    <w:rsid w:val="00496591"/>
    <w:rsid w:val="00496E79"/>
    <w:rsid w:val="004C63E4"/>
    <w:rsid w:val="004D3011"/>
    <w:rsid w:val="004D47ED"/>
    <w:rsid w:val="005262AC"/>
    <w:rsid w:val="00580D38"/>
    <w:rsid w:val="005A20F6"/>
    <w:rsid w:val="005E39D5"/>
    <w:rsid w:val="005F3F38"/>
    <w:rsid w:val="00600670"/>
    <w:rsid w:val="0062123A"/>
    <w:rsid w:val="00646E75"/>
    <w:rsid w:val="00672F9F"/>
    <w:rsid w:val="006771D0"/>
    <w:rsid w:val="006776A5"/>
    <w:rsid w:val="00684B99"/>
    <w:rsid w:val="006B01E5"/>
    <w:rsid w:val="00715FCB"/>
    <w:rsid w:val="00743101"/>
    <w:rsid w:val="00762AFA"/>
    <w:rsid w:val="007775E1"/>
    <w:rsid w:val="007867A0"/>
    <w:rsid w:val="007927F5"/>
    <w:rsid w:val="007B09C9"/>
    <w:rsid w:val="007E2649"/>
    <w:rsid w:val="00802CA0"/>
    <w:rsid w:val="008818F9"/>
    <w:rsid w:val="008E7CEB"/>
    <w:rsid w:val="00906F70"/>
    <w:rsid w:val="0091667B"/>
    <w:rsid w:val="009260CD"/>
    <w:rsid w:val="00952C25"/>
    <w:rsid w:val="009E5DE8"/>
    <w:rsid w:val="00A02BDD"/>
    <w:rsid w:val="00A2118D"/>
    <w:rsid w:val="00A60346"/>
    <w:rsid w:val="00A86A43"/>
    <w:rsid w:val="00AD76E2"/>
    <w:rsid w:val="00AE0F1A"/>
    <w:rsid w:val="00AE7882"/>
    <w:rsid w:val="00B20152"/>
    <w:rsid w:val="00B359E4"/>
    <w:rsid w:val="00B57D98"/>
    <w:rsid w:val="00B7062C"/>
    <w:rsid w:val="00B70850"/>
    <w:rsid w:val="00B978A0"/>
    <w:rsid w:val="00C066B6"/>
    <w:rsid w:val="00C37BA1"/>
    <w:rsid w:val="00C4674C"/>
    <w:rsid w:val="00C506CF"/>
    <w:rsid w:val="00C72BED"/>
    <w:rsid w:val="00C85B63"/>
    <w:rsid w:val="00C9578B"/>
    <w:rsid w:val="00CB0055"/>
    <w:rsid w:val="00D2522B"/>
    <w:rsid w:val="00D422DE"/>
    <w:rsid w:val="00D5459D"/>
    <w:rsid w:val="00D60833"/>
    <w:rsid w:val="00DA1F4D"/>
    <w:rsid w:val="00DC2845"/>
    <w:rsid w:val="00DD172A"/>
    <w:rsid w:val="00DE3D7A"/>
    <w:rsid w:val="00DE5E36"/>
    <w:rsid w:val="00E25A26"/>
    <w:rsid w:val="00E4381A"/>
    <w:rsid w:val="00E55D74"/>
    <w:rsid w:val="00E922E3"/>
    <w:rsid w:val="00E92A74"/>
    <w:rsid w:val="00EB338E"/>
    <w:rsid w:val="00F05861"/>
    <w:rsid w:val="00F11428"/>
    <w:rsid w:val="00F60274"/>
    <w:rsid w:val="00F77FB9"/>
    <w:rsid w:val="00F9357F"/>
    <w:rsid w:val="00F979F5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E851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uk-U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B359E4"/>
  </w:style>
  <w:style w:type="paragraph" w:styleId="1">
    <w:name w:val="heading 1"/>
    <w:basedOn w:val="a"/>
    <w:next w:val="a"/>
    <w:link w:val="10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0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B359E4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a4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a4">
    <w:name w:val="Назва Знак"/>
    <w:basedOn w:val="a0"/>
    <w:link w:val="a3"/>
    <w:uiPriority w:val="10"/>
    <w:rsid w:val="001B2ABD"/>
    <w:rPr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036450"/>
  </w:style>
  <w:style w:type="character" w:customStyle="1" w:styleId="a7">
    <w:name w:val="Дата Знак"/>
    <w:basedOn w:val="a0"/>
    <w:link w:val="a6"/>
    <w:uiPriority w:val="99"/>
    <w:rsid w:val="00036450"/>
    <w:rPr>
      <w:sz w:val="18"/>
      <w:szCs w:val="22"/>
    </w:rPr>
  </w:style>
  <w:style w:type="character" w:styleId="a8">
    <w:name w:val="Hyperlink"/>
    <w:basedOn w:val="a0"/>
    <w:uiPriority w:val="99"/>
    <w:unhideWhenUsed/>
    <w:rsid w:val="00281FD5"/>
    <w:rPr>
      <w:color w:val="B85A22" w:themeColor="accent2" w:themeShade="BF"/>
      <w:u w:val="single"/>
    </w:rPr>
  </w:style>
  <w:style w:type="character" w:styleId="a9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b">
    <w:name w:val="Верхній колонтитул Знак"/>
    <w:basedOn w:val="a0"/>
    <w:link w:val="aa"/>
    <w:uiPriority w:val="99"/>
    <w:semiHidden/>
    <w:rsid w:val="000C45FF"/>
    <w:rPr>
      <w:sz w:val="22"/>
      <w:szCs w:val="22"/>
    </w:rPr>
  </w:style>
  <w:style w:type="paragraph" w:styleId="ac">
    <w:name w:val="footer"/>
    <w:basedOn w:val="a"/>
    <w:link w:val="ad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d">
    <w:name w:val="Нижній колонтитул Знак"/>
    <w:basedOn w:val="a0"/>
    <w:link w:val="ac"/>
    <w:uiPriority w:val="99"/>
    <w:semiHidden/>
    <w:rsid w:val="000C45FF"/>
    <w:rPr>
      <w:sz w:val="22"/>
      <w:szCs w:val="22"/>
    </w:rPr>
  </w:style>
  <w:style w:type="table" w:styleId="ae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1B2ABD"/>
    <w:rPr>
      <w:color w:val="808080"/>
    </w:rPr>
  </w:style>
  <w:style w:type="paragraph" w:styleId="af0">
    <w:name w:val="Subtitle"/>
    <w:basedOn w:val="a"/>
    <w:next w:val="a"/>
    <w:link w:val="af1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1">
    <w:name w:val="Підзаголовок Знак"/>
    <w:basedOn w:val="a0"/>
    <w:link w:val="af0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Заголовок 3 Знак"/>
    <w:basedOn w:val="a0"/>
    <w:link w:val="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40">
    <w:name w:val="Заголовок 4 Знак"/>
    <w:basedOn w:val="a0"/>
    <w:link w:val="4"/>
    <w:uiPriority w:val="9"/>
    <w:rsid w:val="00B359E4"/>
    <w:rPr>
      <w:b/>
      <w:sz w:val="18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684B99"/>
    <w:rPr>
      <w:rFonts w:ascii="Segoe UI" w:hAnsi="Segoe UI" w:cs="Segoe UI"/>
      <w:szCs w:val="18"/>
    </w:rPr>
  </w:style>
  <w:style w:type="character" w:customStyle="1" w:styleId="af3">
    <w:name w:val="Текст у виносці Знак"/>
    <w:basedOn w:val="a0"/>
    <w:link w:val="af2"/>
    <w:uiPriority w:val="99"/>
    <w:semiHidden/>
    <w:rsid w:val="00684B99"/>
    <w:rPr>
      <w:rFonts w:ascii="Segoe UI" w:hAnsi="Segoe UI" w:cs="Segoe UI"/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D60833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Dmytro-kur" TargetMode="External"/><Relationship Id="rId18" Type="http://schemas.openxmlformats.org/officeDocument/2006/relationships/chart" Target="charts/chart1.xml"/><Relationship Id="rId26" Type="http://schemas.openxmlformats.org/officeDocument/2006/relationships/hyperlink" Target="https://courses.edx.org/certificates/0bd250b131d64c1ebd6b43a4cf3e6867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edx.org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dmytrokurylko/" TargetMode="External"/><Relationship Id="rId17" Type="http://schemas.openxmlformats.org/officeDocument/2006/relationships/hyperlink" Target="https://www.youtube.com/channel/UCQY4Jugp0X-UwguBtZVPP-Q" TargetMode="External"/><Relationship Id="rId25" Type="http://schemas.openxmlformats.org/officeDocument/2006/relationships/hyperlink" Target="https://courses.edx.org/certificates/1ab5bfaaa9c54fcc9cabe2dda58a836c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rofile.edx.org/u/DimaKurylko" TargetMode="External"/><Relationship Id="rId20" Type="http://schemas.openxmlformats.org/officeDocument/2006/relationships/hyperlink" Target="https://github.com/Dmytro-kur/ForceCalc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github.com/Dmytro-kur/Achievements/tree/main/Education" TargetMode="External"/><Relationship Id="rId5" Type="http://schemas.openxmlformats.org/officeDocument/2006/relationships/styles" Target="styles.xml"/><Relationship Id="rId15" Type="http://schemas.openxmlformats.org/officeDocument/2006/relationships/hyperlink" Target="https://t.me/DmytroKurylko" TargetMode="External"/><Relationship Id="rId23" Type="http://schemas.openxmlformats.org/officeDocument/2006/relationships/hyperlink" Target="https://github.com/Dmytro-kur/Achievements/tree/main/KOSTAL" TargetMode="External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github.com/Dmytro-kur/Cam-curve-calculation/raw/master/design/Cam_curve%20software.pptx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www.facebook.com/dima.kurylko.5" TargetMode="External"/><Relationship Id="rId22" Type="http://schemas.openxmlformats.org/officeDocument/2006/relationships/hyperlink" Target="https://youtu.be/Js77Ek_Dyuw" TargetMode="External"/><Relationship Id="rId27" Type="http://schemas.openxmlformats.org/officeDocument/2006/relationships/hyperlink" Target="https://courses.edx.org/certificates/dc91c194cbe744fa8a33f6b35ca04968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k\AppData\Local\Microsoft\Office\16.0\DTS\uk-UA%7bB5F252CF-9D22-4B66-AA54-9F9A58A9B30D%7d\%7b45D0CE3E-3E17-4E96-A1F4-82C05AEADBAF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010280408660883"/>
          <c:y val="0"/>
          <c:w val="0.7405285546203276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Ряд 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UA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Python3</c:v>
                </c:pt>
                <c:pt idx="1">
                  <c:v>Django</c:v>
                </c:pt>
                <c:pt idx="2">
                  <c:v>JavaScript</c:v>
                </c:pt>
                <c:pt idx="3">
                  <c:v>ReactJS</c:v>
                </c:pt>
                <c:pt idx="4">
                  <c:v>CSS</c:v>
                </c:pt>
                <c:pt idx="5">
                  <c:v>HTML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0.4</c:v>
                </c:pt>
                <c:pt idx="1">
                  <c:v>0.5</c:v>
                </c:pt>
                <c:pt idx="2">
                  <c:v>0.35</c:v>
                </c:pt>
                <c:pt idx="3">
                  <c:v>0.4</c:v>
                </c:pt>
                <c:pt idx="4">
                  <c:v>0.85</c:v>
                </c:pt>
                <c:pt idx="5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D6-460D-895E-CFE1F88CEB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2BC5E1-EE78-4290-A129-5A4E3EDB37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{45D0CE3E-3E17-4E96-A1F4-82C05AEADBAF}tf00546271_win32</Template>
  <TotalTime>0</TotalTime>
  <Pages>1</Pages>
  <Words>815</Words>
  <Characters>4648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2021-10-30T09:03:00Z</dcterms:created>
  <dcterms:modified xsi:type="dcterms:W3CDTF">2021-10-31T21:26:00Z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